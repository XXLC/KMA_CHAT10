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7"/>
        <w:gridCol w:w="272"/>
        <w:gridCol w:w="8590"/>
      </w:tblGrid>
      <w:tr w:rsidR="00F07D4B" w:rsidRPr="00071EBE" w14:paraId="09787788" w14:textId="77777777" w:rsidTr="00071EBE">
        <w:tc>
          <w:tcPr>
            <w:tcW w:w="1971" w:type="pct"/>
            <w:shd w:val="clear" w:color="auto" w:fill="auto"/>
          </w:tcPr>
          <w:p w14:paraId="7A6EA8BE" w14:textId="77777777" w:rsidR="00F07D4B" w:rsidRPr="00071EBE" w:rsidRDefault="00F07D4B" w:rsidP="00071EBE">
            <w:pPr>
              <w:pStyle w:val="Dngtiu"/>
              <w:rPr>
                <w:sz w:val="28"/>
                <w:szCs w:val="28"/>
              </w:rPr>
            </w:pPr>
            <w:r w:rsidRPr="00071EBE">
              <w:rPr>
                <w:sz w:val="28"/>
                <w:szCs w:val="28"/>
              </w:rPr>
              <w:t>BAN CƠ YẾU CHÍNH PHỦ</w:t>
            </w:r>
          </w:p>
          <w:p w14:paraId="024C72EB" w14:textId="77777777" w:rsidR="00F07D4B" w:rsidRPr="00071EBE" w:rsidRDefault="00F07D4B" w:rsidP="00071EBE">
            <w:pPr>
              <w:pStyle w:val="Dngtiu"/>
              <w:rPr>
                <w:b/>
                <w:sz w:val="28"/>
                <w:szCs w:val="28"/>
              </w:rPr>
            </w:pPr>
            <w:r w:rsidRPr="00071EBE">
              <w:rPr>
                <w:b/>
                <w:sz w:val="28"/>
                <w:szCs w:val="28"/>
              </w:rPr>
              <w:t>HỌC VIỆN KỸ THUẬT MẬT MÃ</w:t>
            </w:r>
          </w:p>
          <w:p w14:paraId="49E15871" w14:textId="77777777" w:rsidR="00F07D4B" w:rsidRPr="00071EBE" w:rsidRDefault="00F07D4B" w:rsidP="00071EBE">
            <w:pPr>
              <w:pStyle w:val="Dngtiu"/>
              <w:rPr>
                <w:sz w:val="28"/>
                <w:szCs w:val="28"/>
              </w:rPr>
            </w:pPr>
            <w:r w:rsidRPr="00071EBE">
              <w:rPr>
                <w:sz w:val="28"/>
                <w:szCs w:val="28"/>
              </w:rPr>
              <w:t>¯¯¯¯¯¯¯¯¯¯¯¯¯¯¯</w:t>
            </w:r>
          </w:p>
        </w:tc>
        <w:tc>
          <w:tcPr>
            <w:tcW w:w="93" w:type="pct"/>
            <w:shd w:val="clear" w:color="auto" w:fill="auto"/>
          </w:tcPr>
          <w:p w14:paraId="650AD44C" w14:textId="77777777" w:rsidR="00F07D4B" w:rsidRPr="00071EBE" w:rsidRDefault="00F07D4B" w:rsidP="00071EBE">
            <w:pPr>
              <w:pStyle w:val="Dngtiu"/>
              <w:rPr>
                <w:sz w:val="28"/>
                <w:szCs w:val="28"/>
              </w:rPr>
            </w:pPr>
          </w:p>
        </w:tc>
        <w:tc>
          <w:tcPr>
            <w:tcW w:w="2935" w:type="pct"/>
            <w:shd w:val="clear" w:color="auto" w:fill="auto"/>
          </w:tcPr>
          <w:p w14:paraId="6B7F5201" w14:textId="77777777" w:rsidR="00F07D4B" w:rsidRPr="00071EBE" w:rsidRDefault="00F07D4B" w:rsidP="00071EBE">
            <w:pPr>
              <w:pStyle w:val="Dngtiu"/>
              <w:rPr>
                <w:b/>
                <w:sz w:val="28"/>
                <w:szCs w:val="28"/>
              </w:rPr>
            </w:pPr>
            <w:r w:rsidRPr="00071EBE">
              <w:rPr>
                <w:b/>
                <w:sz w:val="28"/>
                <w:szCs w:val="28"/>
              </w:rPr>
              <w:t>CỘNG HÒA XÃ HỘI CHỦ NGHĨA VIỆT NAM</w:t>
            </w:r>
          </w:p>
          <w:p w14:paraId="0E79EDDF" w14:textId="77777777" w:rsidR="00F07D4B" w:rsidRPr="00071EBE" w:rsidRDefault="00F07D4B" w:rsidP="00071EBE">
            <w:pPr>
              <w:pStyle w:val="Dngtiu"/>
              <w:rPr>
                <w:b/>
                <w:sz w:val="28"/>
                <w:szCs w:val="28"/>
              </w:rPr>
            </w:pPr>
            <w:r w:rsidRPr="00071EBE">
              <w:rPr>
                <w:b/>
                <w:sz w:val="28"/>
                <w:szCs w:val="28"/>
              </w:rPr>
              <w:t>Độc lập – Tự do – Hạnh phúc</w:t>
            </w:r>
          </w:p>
          <w:p w14:paraId="76A74113" w14:textId="77777777" w:rsidR="00F07D4B" w:rsidRPr="00071EBE" w:rsidRDefault="00F07D4B" w:rsidP="00071EBE">
            <w:pPr>
              <w:pStyle w:val="Dngtiu"/>
              <w:rPr>
                <w:sz w:val="28"/>
                <w:szCs w:val="28"/>
              </w:rPr>
            </w:pPr>
            <w:r w:rsidRPr="00071EBE">
              <w:rPr>
                <w:sz w:val="28"/>
                <w:szCs w:val="28"/>
              </w:rPr>
              <w:t>¯¯¯¯¯¯¯¯¯¯¯¯¯¯¯¯¯¯¯¯¯¯¯¯</w:t>
            </w:r>
          </w:p>
        </w:tc>
      </w:tr>
      <w:tr w:rsidR="00F07D4B" w:rsidRPr="00071EBE" w14:paraId="309FF3E6" w14:textId="77777777" w:rsidTr="00071EBE">
        <w:trPr>
          <w:trHeight w:val="394"/>
        </w:trPr>
        <w:tc>
          <w:tcPr>
            <w:tcW w:w="1971" w:type="pct"/>
            <w:shd w:val="clear" w:color="auto" w:fill="auto"/>
          </w:tcPr>
          <w:p w14:paraId="6D8E592C" w14:textId="77777777" w:rsidR="00F07D4B" w:rsidRPr="00071EBE" w:rsidRDefault="00F07D4B" w:rsidP="003A2914">
            <w:pPr>
              <w:pStyle w:val="Dngtiu"/>
              <w:rPr>
                <w:sz w:val="28"/>
                <w:szCs w:val="28"/>
                <w:lang w:val="vi-VN"/>
              </w:rPr>
            </w:pPr>
            <w:r w:rsidRPr="00071EBE">
              <w:rPr>
                <w:sz w:val="28"/>
                <w:szCs w:val="28"/>
              </w:rPr>
              <w:t>Số:</w:t>
            </w:r>
            <w:r w:rsidR="00324D72">
              <w:rPr>
                <w:sz w:val="28"/>
                <w:szCs w:val="28"/>
              </w:rPr>
              <w:t xml:space="preserve"> </w:t>
            </w:r>
            <w:r w:rsidR="003A2914">
              <w:rPr>
                <w:sz w:val="28"/>
                <w:szCs w:val="28"/>
              </w:rPr>
              <w:t xml:space="preserve">       </w:t>
            </w:r>
            <w:r w:rsidRPr="00071EBE">
              <w:rPr>
                <w:sz w:val="28"/>
                <w:szCs w:val="28"/>
              </w:rPr>
              <w:t>/</w:t>
            </w:r>
            <w:r w:rsidRPr="00071EBE">
              <w:rPr>
                <w:sz w:val="28"/>
                <w:szCs w:val="28"/>
                <w:lang w:val="vi-VN"/>
              </w:rPr>
              <w:t>KH-HVM</w:t>
            </w:r>
          </w:p>
        </w:tc>
        <w:tc>
          <w:tcPr>
            <w:tcW w:w="93" w:type="pct"/>
            <w:shd w:val="clear" w:color="auto" w:fill="auto"/>
          </w:tcPr>
          <w:p w14:paraId="08FFD2BE" w14:textId="77777777" w:rsidR="00F07D4B" w:rsidRPr="00071EBE" w:rsidRDefault="00F07D4B" w:rsidP="00071EBE">
            <w:pPr>
              <w:pStyle w:val="Dngtiu"/>
              <w:rPr>
                <w:sz w:val="28"/>
                <w:szCs w:val="28"/>
              </w:rPr>
            </w:pPr>
          </w:p>
        </w:tc>
        <w:tc>
          <w:tcPr>
            <w:tcW w:w="2935" w:type="pct"/>
            <w:shd w:val="clear" w:color="auto" w:fill="auto"/>
          </w:tcPr>
          <w:p w14:paraId="594469E9" w14:textId="59609E9E" w:rsidR="00F07D4B" w:rsidRPr="00AC07D7" w:rsidRDefault="00F07D4B" w:rsidP="003A2914">
            <w:pPr>
              <w:pStyle w:val="Dngtiu"/>
              <w:rPr>
                <w:i/>
                <w:sz w:val="28"/>
                <w:szCs w:val="28"/>
              </w:rPr>
            </w:pPr>
            <w:r w:rsidRPr="00071EBE">
              <w:rPr>
                <w:i/>
                <w:sz w:val="28"/>
                <w:szCs w:val="28"/>
              </w:rPr>
              <w:t xml:space="preserve">Hà Nội, ngày </w:t>
            </w:r>
            <w:r w:rsidR="00561B73">
              <w:rPr>
                <w:i/>
                <w:sz w:val="28"/>
                <w:szCs w:val="28"/>
              </w:rPr>
              <w:t xml:space="preserve">   </w:t>
            </w:r>
            <w:r w:rsidRPr="00071EBE">
              <w:rPr>
                <w:i/>
                <w:sz w:val="28"/>
                <w:szCs w:val="28"/>
              </w:rPr>
              <w:t xml:space="preserve"> tháng </w:t>
            </w:r>
            <w:r w:rsidR="008D36C1">
              <w:rPr>
                <w:i/>
                <w:sz w:val="28"/>
                <w:szCs w:val="28"/>
              </w:rPr>
              <w:t>4</w:t>
            </w:r>
            <w:r w:rsidRPr="00071EBE">
              <w:rPr>
                <w:i/>
                <w:sz w:val="28"/>
                <w:szCs w:val="28"/>
              </w:rPr>
              <w:t xml:space="preserve"> năm </w:t>
            </w:r>
            <w:r w:rsidRPr="00071EBE">
              <w:rPr>
                <w:i/>
                <w:sz w:val="28"/>
                <w:szCs w:val="28"/>
                <w:lang w:val="vi-VN"/>
              </w:rPr>
              <w:t>202</w:t>
            </w:r>
            <w:r w:rsidR="008D36C1">
              <w:rPr>
                <w:i/>
                <w:sz w:val="28"/>
                <w:szCs w:val="28"/>
                <w:lang w:val="vi-VN"/>
              </w:rPr>
              <w:t>4</w:t>
            </w:r>
          </w:p>
        </w:tc>
      </w:tr>
    </w:tbl>
    <w:p w14:paraId="035C99BF" w14:textId="73CF8CBB" w:rsidR="0037140E" w:rsidRPr="00A34DBB" w:rsidRDefault="001E46BF" w:rsidP="005F08AA">
      <w:pPr>
        <w:pStyle w:val="Title"/>
        <w:rPr>
          <w:lang w:val="vi-VN"/>
        </w:rPr>
      </w:pPr>
      <w:r w:rsidRPr="00A34DBB">
        <w:rPr>
          <w:lang w:val="vi-VN"/>
        </w:rPr>
        <w:t>KẾ HOẠCH</w:t>
      </w:r>
      <w:r w:rsidR="005F08AA" w:rsidRPr="00A34DBB">
        <w:rPr>
          <w:lang w:val="vi-VN"/>
        </w:rPr>
        <w:br/>
      </w:r>
      <w:r w:rsidRPr="00A34DBB">
        <w:rPr>
          <w:lang w:val="vi-VN"/>
        </w:rPr>
        <w:t xml:space="preserve">Thi kết thúc học phần Học kỳ </w:t>
      </w:r>
      <w:r w:rsidR="0087590C">
        <w:t>I</w:t>
      </w:r>
      <w:r w:rsidR="00324D72">
        <w:t xml:space="preserve"> </w:t>
      </w:r>
      <w:r w:rsidR="006C0825" w:rsidRPr="00A34DBB">
        <w:rPr>
          <w:lang w:val="vi-VN"/>
        </w:rPr>
        <w:t>N</w:t>
      </w:r>
      <w:r w:rsidRPr="00A34DBB">
        <w:rPr>
          <w:lang w:val="vi-VN"/>
        </w:rPr>
        <w:t xml:space="preserve">ăm học </w:t>
      </w:r>
      <w:r w:rsidR="002D6991" w:rsidRPr="00A34DBB">
        <w:rPr>
          <w:lang w:val="vi-VN"/>
        </w:rPr>
        <w:t>20</w:t>
      </w:r>
      <w:r w:rsidR="00EE4E9E" w:rsidRPr="00A34DBB">
        <w:t>2</w:t>
      </w:r>
      <w:r w:rsidR="008D36C1">
        <w:t>3</w:t>
      </w:r>
      <w:r w:rsidR="002D6991" w:rsidRPr="00A34DBB">
        <w:rPr>
          <w:lang w:val="vi-VN"/>
        </w:rPr>
        <w:t>-</w:t>
      </w:r>
      <w:r w:rsidRPr="00A34DBB">
        <w:rPr>
          <w:lang w:val="vi-VN"/>
        </w:rPr>
        <w:t>202</w:t>
      </w:r>
      <w:r w:rsidR="008D36C1">
        <w:t>4</w:t>
      </w:r>
      <w:r w:rsidRPr="00A34DBB">
        <w:rPr>
          <w:lang w:val="vi-VN"/>
        </w:rPr>
        <w:br/>
      </w:r>
      <w:r w:rsidR="00324D72">
        <w:t>Hệ đào tạo</w:t>
      </w:r>
      <w:r w:rsidR="0087590C">
        <w:t xml:space="preserve"> cao học</w:t>
      </w:r>
      <w:r w:rsidR="00324D72">
        <w:t xml:space="preserve"> chuyên ngành </w:t>
      </w:r>
      <w:r w:rsidR="00651BC2">
        <w:t>An toàn thông tin</w:t>
      </w:r>
      <w:r w:rsidR="005F08AA" w:rsidRPr="00A34DBB">
        <w:rPr>
          <w:lang w:val="vi-VN"/>
        </w:rPr>
        <w:br/>
        <w:t>¯¯¯¯¯¯¯¯¯¯¯¯¯¯¯</w:t>
      </w:r>
    </w:p>
    <w:p w14:paraId="1282EA0A" w14:textId="11D8A28C" w:rsidR="00C813D8" w:rsidRPr="00594718" w:rsidRDefault="00C813D8" w:rsidP="00C813D8">
      <w:pPr>
        <w:pStyle w:val="Cnc"/>
        <w:rPr>
          <w:i w:val="0"/>
        </w:rPr>
      </w:pPr>
      <w:r w:rsidRPr="00A34DBB">
        <w:tab/>
      </w:r>
      <w:r w:rsidRPr="00594718">
        <w:rPr>
          <w:i w:val="0"/>
        </w:rPr>
        <w:t xml:space="preserve">Căn cứ </w:t>
      </w:r>
      <w:r w:rsidR="0087590C">
        <w:rPr>
          <w:i w:val="0"/>
          <w:lang w:val="en-US"/>
        </w:rPr>
        <w:t>Thời khoá biểu năm học 202</w:t>
      </w:r>
      <w:r w:rsidR="008D36C1">
        <w:rPr>
          <w:i w:val="0"/>
          <w:lang w:val="en-US"/>
        </w:rPr>
        <w:t>3</w:t>
      </w:r>
      <w:r w:rsidR="0087590C">
        <w:rPr>
          <w:i w:val="0"/>
          <w:lang w:val="en-US"/>
        </w:rPr>
        <w:t>-202</w:t>
      </w:r>
      <w:r w:rsidR="008D36C1">
        <w:rPr>
          <w:i w:val="0"/>
          <w:lang w:val="en-US"/>
        </w:rPr>
        <w:t>4</w:t>
      </w:r>
      <w:r w:rsidRPr="00594718">
        <w:rPr>
          <w:i w:val="0"/>
        </w:rPr>
        <w:t>.</w:t>
      </w:r>
    </w:p>
    <w:p w14:paraId="5A38FCB0" w14:textId="24F24FD5" w:rsidR="003B4B8E" w:rsidRDefault="00C813D8" w:rsidP="00651BC2">
      <w:pPr>
        <w:rPr>
          <w:lang w:val="vi-VN"/>
        </w:rPr>
      </w:pPr>
      <w:r w:rsidRPr="00A34DBB">
        <w:rPr>
          <w:lang w:val="vi-VN"/>
        </w:rPr>
        <w:tab/>
        <w:t xml:space="preserve">Học viện Kỹ thuật mật mã lập Kế hoạch thi </w:t>
      </w:r>
      <w:r w:rsidR="00FF5FAC" w:rsidRPr="00A34DBB">
        <w:rPr>
          <w:lang w:val="vi-VN"/>
        </w:rPr>
        <w:t>kết thúc học phần</w:t>
      </w:r>
      <w:r w:rsidR="0087590C">
        <w:t xml:space="preserve"> hệ đào tạo cao học chuyên ngành </w:t>
      </w:r>
      <w:r w:rsidR="00651BC2">
        <w:t>An toàn thông tin</w:t>
      </w:r>
      <w:r w:rsidR="0087590C">
        <w:t xml:space="preserve"> </w:t>
      </w:r>
      <w:r w:rsidRPr="00A34DBB">
        <w:rPr>
          <w:lang w:val="vi-VN"/>
        </w:rPr>
        <w:t xml:space="preserve">Học kỳ </w:t>
      </w:r>
      <w:r w:rsidR="0087590C">
        <w:t>I</w:t>
      </w:r>
      <w:r w:rsidRPr="00A34DBB">
        <w:rPr>
          <w:lang w:val="vi-VN"/>
        </w:rPr>
        <w:t>, năm học 20</w:t>
      </w:r>
      <w:r w:rsidR="00EE4E9E" w:rsidRPr="00A34DBB">
        <w:t>2</w:t>
      </w:r>
      <w:r w:rsidR="008D36C1">
        <w:t>3</w:t>
      </w:r>
      <w:r w:rsidRPr="00A34DBB">
        <w:rPr>
          <w:lang w:val="vi-VN"/>
        </w:rPr>
        <w:t xml:space="preserve"> - 202</w:t>
      </w:r>
      <w:r w:rsidR="008D36C1">
        <w:t>4</w:t>
      </w:r>
      <w:r w:rsidRPr="00A34DBB">
        <w:rPr>
          <w:lang w:val="vi-VN"/>
        </w:rPr>
        <w:t xml:space="preserve"> như sau:</w:t>
      </w:r>
    </w:p>
    <w:p w14:paraId="50A7C139" w14:textId="77777777" w:rsidR="001E46BF" w:rsidRPr="00A34DBB" w:rsidRDefault="001E46BF" w:rsidP="008317CB">
      <w:pPr>
        <w:pStyle w:val="Heading1"/>
      </w:pPr>
      <w:r w:rsidRPr="00A34DBB">
        <w:rPr>
          <w:lang w:val="vi-VN"/>
        </w:rPr>
        <w:t xml:space="preserve">I. </w:t>
      </w:r>
      <w:r w:rsidR="00C44734" w:rsidRPr="00A34DBB">
        <w:rPr>
          <w:lang w:val="vi-VN"/>
        </w:rPr>
        <w:t>LỊCH</w:t>
      </w:r>
      <w:r w:rsidR="00594718">
        <w:t xml:space="preserve"> </w:t>
      </w:r>
      <w:r w:rsidR="00C44734" w:rsidRPr="00A34DBB">
        <w:rPr>
          <w:lang w:val="vi-VN"/>
        </w:rPr>
        <w:t>THI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5"/>
        <w:gridCol w:w="3521"/>
        <w:gridCol w:w="1559"/>
        <w:gridCol w:w="1418"/>
        <w:gridCol w:w="2188"/>
        <w:gridCol w:w="1701"/>
        <w:gridCol w:w="1356"/>
        <w:gridCol w:w="1134"/>
        <w:gridCol w:w="1417"/>
      </w:tblGrid>
      <w:tr w:rsidR="00152C78" w:rsidRPr="00A34DBB" w14:paraId="04B2B949" w14:textId="77777777" w:rsidTr="006E3CFC">
        <w:trPr>
          <w:cantSplit/>
          <w:tblHeader/>
        </w:trPr>
        <w:tc>
          <w:tcPr>
            <w:tcW w:w="585" w:type="dxa"/>
            <w:shd w:val="clear" w:color="auto" w:fill="auto"/>
            <w:noWrap/>
            <w:vAlign w:val="center"/>
          </w:tcPr>
          <w:p w14:paraId="4EAC80CC" w14:textId="77777777" w:rsidR="00FB463C" w:rsidRPr="00A34DBB" w:rsidRDefault="00FB463C" w:rsidP="008317CB">
            <w:pPr>
              <w:pStyle w:val="Table-Header"/>
            </w:pPr>
            <w:r w:rsidRPr="00A34DBB">
              <w:rPr>
                <w:lang w:val="vi-VN"/>
              </w:rPr>
              <w:t>TT</w:t>
            </w:r>
          </w:p>
        </w:tc>
        <w:tc>
          <w:tcPr>
            <w:tcW w:w="3521" w:type="dxa"/>
            <w:shd w:val="clear" w:color="auto" w:fill="auto"/>
            <w:noWrap/>
            <w:vAlign w:val="center"/>
            <w:hideMark/>
          </w:tcPr>
          <w:p w14:paraId="4AD5EAD3" w14:textId="77777777" w:rsidR="00FB463C" w:rsidRPr="00A34DBB" w:rsidRDefault="00FB463C" w:rsidP="00324D72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 xml:space="preserve">Môn </w:t>
            </w:r>
            <w:r w:rsidR="00101C8D" w:rsidRPr="00A34DBB">
              <w:rPr>
                <w:lang w:val="vi-VN"/>
              </w:rPr>
              <w:t xml:space="preserve">thi, </w:t>
            </w:r>
            <w:r w:rsidR="006D178E" w:rsidRPr="00A34DBB">
              <w:rPr>
                <w:lang w:val="vi-VN"/>
              </w:rPr>
              <w:br/>
            </w:r>
          </w:p>
        </w:tc>
        <w:tc>
          <w:tcPr>
            <w:tcW w:w="1559" w:type="dxa"/>
            <w:vAlign w:val="center"/>
          </w:tcPr>
          <w:p w14:paraId="0B9E7CE5" w14:textId="77777777" w:rsidR="00FB463C" w:rsidRPr="00A34DBB" w:rsidRDefault="00FB463C" w:rsidP="00F83A7B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Hình thức thi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A2A014E" w14:textId="77777777" w:rsidR="00FB463C" w:rsidRPr="00A34DBB" w:rsidRDefault="00F843BB" w:rsidP="008317CB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Khóa đào tạo</w:t>
            </w:r>
          </w:p>
        </w:tc>
        <w:tc>
          <w:tcPr>
            <w:tcW w:w="2188" w:type="dxa"/>
            <w:shd w:val="clear" w:color="auto" w:fill="auto"/>
            <w:noWrap/>
            <w:vAlign w:val="center"/>
            <w:hideMark/>
          </w:tcPr>
          <w:p w14:paraId="1880FC4F" w14:textId="77777777" w:rsidR="00FB463C" w:rsidRPr="00A34DBB" w:rsidRDefault="00FB463C" w:rsidP="008317CB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Thời gian</w:t>
            </w:r>
            <w:r w:rsidR="00236DFC" w:rsidRPr="00A34DBB">
              <w:rPr>
                <w:lang w:val="vi-VN"/>
              </w:rPr>
              <w:t xml:space="preserve"> bắt đầu</w:t>
            </w:r>
            <w:r w:rsidRPr="00A34DBB">
              <w:rPr>
                <w:lang w:val="vi-VN"/>
              </w:rPr>
              <w:t xml:space="preserve"> thi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75C168D" w14:textId="77777777" w:rsidR="00FB463C" w:rsidRPr="00A34DBB" w:rsidRDefault="00FB463C" w:rsidP="008317CB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Địa điểm</w:t>
            </w:r>
            <w:r w:rsidR="00295226" w:rsidRPr="00A34DBB">
              <w:rPr>
                <w:lang w:val="vi-VN"/>
              </w:rPr>
              <w:t xml:space="preserve"> thi</w:t>
            </w:r>
          </w:p>
        </w:tc>
        <w:tc>
          <w:tcPr>
            <w:tcW w:w="1356" w:type="dxa"/>
            <w:vAlign w:val="center"/>
          </w:tcPr>
          <w:p w14:paraId="12D9ED60" w14:textId="77777777" w:rsidR="00FB463C" w:rsidRPr="00A34DBB" w:rsidRDefault="00FB463C" w:rsidP="008317CB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Hạn nộp đề</w:t>
            </w:r>
          </w:p>
        </w:tc>
        <w:tc>
          <w:tcPr>
            <w:tcW w:w="1134" w:type="dxa"/>
            <w:vAlign w:val="center"/>
          </w:tcPr>
          <w:p w14:paraId="4D7440A9" w14:textId="77777777" w:rsidR="00FB463C" w:rsidRPr="00A34DBB" w:rsidRDefault="00FB463C" w:rsidP="000868E8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Hạn làm phách</w:t>
            </w:r>
            <w:r w:rsidR="0082666E" w:rsidRPr="00A34DBB">
              <w:rPr>
                <w:rStyle w:val="FootnoteReference"/>
                <w:lang w:val="vi-VN"/>
              </w:rPr>
              <w:footnoteReference w:id="1"/>
            </w:r>
          </w:p>
        </w:tc>
        <w:tc>
          <w:tcPr>
            <w:tcW w:w="1417" w:type="dxa"/>
          </w:tcPr>
          <w:p w14:paraId="7FE1637D" w14:textId="77777777" w:rsidR="00FB463C" w:rsidRPr="00A34DBB" w:rsidRDefault="00FB463C" w:rsidP="004C54EE">
            <w:pPr>
              <w:pStyle w:val="Table-Header"/>
              <w:rPr>
                <w:lang w:val="vi-VN"/>
              </w:rPr>
            </w:pPr>
            <w:r w:rsidRPr="00A34DBB">
              <w:rPr>
                <w:lang w:val="vi-VN"/>
              </w:rPr>
              <w:t>Hạn chấm</w:t>
            </w:r>
            <w:r w:rsidR="004E0EB0" w:rsidRPr="00A34DBB">
              <w:rPr>
                <w:rStyle w:val="FootnoteReference"/>
                <w:lang w:val="vi-VN"/>
              </w:rPr>
              <w:footnoteReference w:id="2"/>
            </w:r>
          </w:p>
        </w:tc>
      </w:tr>
      <w:tr w:rsidR="0045459A" w:rsidRPr="00A34DBB" w14:paraId="4D980047" w14:textId="77777777" w:rsidTr="003A1214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577AD732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1E9E836A" w14:textId="38B8A107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Học máy trong an toàn thông tin</w:t>
            </w:r>
          </w:p>
        </w:tc>
        <w:tc>
          <w:tcPr>
            <w:tcW w:w="1559" w:type="dxa"/>
            <w:vAlign w:val="center"/>
          </w:tcPr>
          <w:p w14:paraId="04202BB8" w14:textId="1E06675B" w:rsidR="0045459A" w:rsidRPr="003A2914" w:rsidRDefault="0045459A" w:rsidP="0045459A">
            <w:pPr>
              <w:pStyle w:val="Table-Center"/>
            </w:pPr>
            <w:r>
              <w:t>Báo cáo</w:t>
            </w:r>
          </w:p>
        </w:tc>
        <w:tc>
          <w:tcPr>
            <w:tcW w:w="1418" w:type="dxa"/>
            <w:shd w:val="clear" w:color="auto" w:fill="auto"/>
            <w:noWrap/>
          </w:tcPr>
          <w:p w14:paraId="6139DF06" w14:textId="76B7D16B" w:rsidR="0045459A" w:rsidRPr="00E00DE1" w:rsidRDefault="0045459A" w:rsidP="0045459A">
            <w:pPr>
              <w:ind w:firstLine="0"/>
              <w:rPr>
                <w:bCs/>
                <w:color w:val="000000"/>
                <w:szCs w:val="28"/>
              </w:rPr>
            </w:pPr>
            <w:r w:rsidRPr="001146DF"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  <w:vAlign w:val="center"/>
          </w:tcPr>
          <w:p w14:paraId="042DD754" w14:textId="04E9DB07" w:rsidR="0045459A" w:rsidRPr="00A34DBB" w:rsidRDefault="0045459A" w:rsidP="0045459A">
            <w:pPr>
              <w:pStyle w:val="Table-Center"/>
            </w:pPr>
            <w:r>
              <w:t>8h00, ngày 13/4/2024</w:t>
            </w:r>
          </w:p>
        </w:tc>
        <w:tc>
          <w:tcPr>
            <w:tcW w:w="1701" w:type="dxa"/>
            <w:shd w:val="clear" w:color="auto" w:fill="auto"/>
            <w:noWrap/>
          </w:tcPr>
          <w:p w14:paraId="6DAA6570" w14:textId="42829885" w:rsidR="0045459A" w:rsidRPr="00A34DBB" w:rsidRDefault="0045459A" w:rsidP="0045459A">
            <w:pPr>
              <w:pStyle w:val="Table-Center"/>
            </w:pPr>
            <w:r w:rsidRPr="00144B9B">
              <w:t>P203-TB1</w:t>
            </w:r>
          </w:p>
        </w:tc>
        <w:tc>
          <w:tcPr>
            <w:tcW w:w="1356" w:type="dxa"/>
            <w:vAlign w:val="center"/>
          </w:tcPr>
          <w:p w14:paraId="3D02752B" w14:textId="030914C8" w:rsidR="0045459A" w:rsidRPr="00A34DBB" w:rsidRDefault="0045459A" w:rsidP="0045459A">
            <w:pPr>
              <w:pStyle w:val="Table-Center"/>
            </w:pPr>
            <w:r>
              <w:t>10/4</w:t>
            </w:r>
          </w:p>
        </w:tc>
        <w:tc>
          <w:tcPr>
            <w:tcW w:w="1134" w:type="dxa"/>
            <w:vAlign w:val="center"/>
          </w:tcPr>
          <w:p w14:paraId="2255D9A6" w14:textId="2CA16876" w:rsidR="0045459A" w:rsidRPr="00A34DBB" w:rsidRDefault="0045459A" w:rsidP="0045459A">
            <w:pPr>
              <w:pStyle w:val="Table-Center"/>
            </w:pPr>
          </w:p>
        </w:tc>
        <w:tc>
          <w:tcPr>
            <w:tcW w:w="1417" w:type="dxa"/>
            <w:vAlign w:val="center"/>
          </w:tcPr>
          <w:p w14:paraId="528B85C7" w14:textId="059B29DB" w:rsidR="0045459A" w:rsidRPr="00324D72" w:rsidRDefault="0045459A" w:rsidP="0045459A">
            <w:pPr>
              <w:pStyle w:val="Table-Center"/>
            </w:pPr>
          </w:p>
        </w:tc>
      </w:tr>
      <w:tr w:rsidR="0045459A" w:rsidRPr="00A34DBB" w14:paraId="7DE0DDE8" w14:textId="77777777" w:rsidTr="00A11BFD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5B4F8D97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15F7C5FB" w14:textId="300CD4BD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Mật mã ứng dụng</w:t>
            </w:r>
          </w:p>
        </w:tc>
        <w:tc>
          <w:tcPr>
            <w:tcW w:w="1559" w:type="dxa"/>
            <w:vAlign w:val="center"/>
          </w:tcPr>
          <w:p w14:paraId="5D72E5C7" w14:textId="4E6A9E0E" w:rsidR="0045459A" w:rsidRPr="00AC07D7" w:rsidRDefault="0045459A" w:rsidP="0045459A">
            <w:pPr>
              <w:pStyle w:val="Table-Center"/>
            </w:pPr>
            <w:r>
              <w:t>Báo cáo</w:t>
            </w:r>
          </w:p>
        </w:tc>
        <w:tc>
          <w:tcPr>
            <w:tcW w:w="1418" w:type="dxa"/>
            <w:shd w:val="clear" w:color="auto" w:fill="auto"/>
            <w:noWrap/>
          </w:tcPr>
          <w:p w14:paraId="1BE5FAF5" w14:textId="15539740" w:rsidR="0045459A" w:rsidRPr="006E3E17" w:rsidRDefault="0045459A" w:rsidP="0045459A">
            <w:pPr>
              <w:ind w:firstLine="0"/>
              <w:rPr>
                <w:szCs w:val="28"/>
              </w:rPr>
            </w:pPr>
            <w:r w:rsidRPr="001146DF"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</w:tcPr>
          <w:p w14:paraId="60D93F8D" w14:textId="141E167F" w:rsidR="0045459A" w:rsidRPr="00A34DBB" w:rsidRDefault="0045459A" w:rsidP="0045459A">
            <w:pPr>
              <w:pStyle w:val="Table-Center"/>
            </w:pPr>
            <w:r>
              <w:t>14</w:t>
            </w:r>
            <w:r w:rsidRPr="000720B3">
              <w:t>h00, ngày 13/4/2024</w:t>
            </w:r>
          </w:p>
        </w:tc>
        <w:tc>
          <w:tcPr>
            <w:tcW w:w="1701" w:type="dxa"/>
            <w:shd w:val="clear" w:color="auto" w:fill="auto"/>
            <w:noWrap/>
          </w:tcPr>
          <w:p w14:paraId="0967E70F" w14:textId="5D8C9A4A" w:rsidR="0045459A" w:rsidRPr="00A34DBB" w:rsidRDefault="0045459A" w:rsidP="0045459A">
            <w:pPr>
              <w:pStyle w:val="Table-Center"/>
            </w:pPr>
            <w:r w:rsidRPr="00144B9B">
              <w:t>P203-TB1</w:t>
            </w:r>
          </w:p>
        </w:tc>
        <w:tc>
          <w:tcPr>
            <w:tcW w:w="1356" w:type="dxa"/>
          </w:tcPr>
          <w:p w14:paraId="7217CDF6" w14:textId="70503A9F" w:rsidR="0045459A" w:rsidRPr="00A34DBB" w:rsidRDefault="0045459A" w:rsidP="0045459A">
            <w:pPr>
              <w:pStyle w:val="Table-Center"/>
            </w:pPr>
            <w:r w:rsidRPr="00C84CE7">
              <w:t>10/4</w:t>
            </w:r>
          </w:p>
        </w:tc>
        <w:tc>
          <w:tcPr>
            <w:tcW w:w="1134" w:type="dxa"/>
            <w:vAlign w:val="center"/>
          </w:tcPr>
          <w:p w14:paraId="16455A52" w14:textId="60A5E6DE" w:rsidR="0045459A" w:rsidRPr="00A34DBB" w:rsidRDefault="0045459A" w:rsidP="0045459A">
            <w:pPr>
              <w:pStyle w:val="Table-Center"/>
            </w:pPr>
          </w:p>
        </w:tc>
        <w:tc>
          <w:tcPr>
            <w:tcW w:w="1417" w:type="dxa"/>
            <w:vAlign w:val="center"/>
          </w:tcPr>
          <w:p w14:paraId="7DA6AA51" w14:textId="1990BCC1" w:rsidR="0045459A" w:rsidRPr="00A34DBB" w:rsidRDefault="0045459A" w:rsidP="0045459A">
            <w:pPr>
              <w:pStyle w:val="Table-Center"/>
            </w:pPr>
          </w:p>
        </w:tc>
      </w:tr>
      <w:tr w:rsidR="0045459A" w:rsidRPr="00A34DBB" w14:paraId="018BA5F3" w14:textId="77777777" w:rsidTr="006F410F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36AE107B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4EBB1A9F" w14:textId="774A3298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An toàn máy tính</w:t>
            </w:r>
          </w:p>
        </w:tc>
        <w:tc>
          <w:tcPr>
            <w:tcW w:w="1559" w:type="dxa"/>
            <w:vAlign w:val="center"/>
          </w:tcPr>
          <w:p w14:paraId="7AF91ABA" w14:textId="54395300" w:rsidR="0045459A" w:rsidRDefault="0045459A" w:rsidP="0045459A">
            <w:pPr>
              <w:pStyle w:val="Table-Center"/>
            </w:pPr>
            <w:r>
              <w:t>Báo cáo</w:t>
            </w:r>
          </w:p>
        </w:tc>
        <w:tc>
          <w:tcPr>
            <w:tcW w:w="1418" w:type="dxa"/>
            <w:shd w:val="clear" w:color="auto" w:fill="auto"/>
            <w:noWrap/>
          </w:tcPr>
          <w:p w14:paraId="41835106" w14:textId="605CD69A" w:rsidR="0045459A" w:rsidRDefault="0045459A" w:rsidP="0045459A">
            <w:pPr>
              <w:ind w:firstLine="0"/>
              <w:rPr>
                <w:bCs/>
                <w:color w:val="000000"/>
                <w:szCs w:val="28"/>
              </w:rPr>
            </w:pPr>
            <w:r w:rsidRPr="001146DF"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</w:tcPr>
          <w:p w14:paraId="65C82BF8" w14:textId="4D234749" w:rsidR="0045459A" w:rsidRPr="00A34DBB" w:rsidRDefault="0045459A" w:rsidP="0045459A">
            <w:pPr>
              <w:pStyle w:val="Table-Center"/>
            </w:pPr>
            <w:r w:rsidRPr="000720B3">
              <w:t>8h00, ngày 1</w:t>
            </w:r>
            <w:r>
              <w:t>4</w:t>
            </w:r>
            <w:r w:rsidRPr="000720B3">
              <w:t>/4/2024</w:t>
            </w:r>
          </w:p>
        </w:tc>
        <w:tc>
          <w:tcPr>
            <w:tcW w:w="1701" w:type="dxa"/>
            <w:shd w:val="clear" w:color="auto" w:fill="auto"/>
            <w:noWrap/>
          </w:tcPr>
          <w:p w14:paraId="4B4BAC4C" w14:textId="29AE0C91" w:rsidR="0045459A" w:rsidRPr="00A34DBB" w:rsidRDefault="0045459A" w:rsidP="0045459A">
            <w:pPr>
              <w:pStyle w:val="Table-Center"/>
            </w:pPr>
            <w:r w:rsidRPr="00144B9B">
              <w:t>P203-TB1</w:t>
            </w:r>
          </w:p>
        </w:tc>
        <w:tc>
          <w:tcPr>
            <w:tcW w:w="1356" w:type="dxa"/>
          </w:tcPr>
          <w:p w14:paraId="311DCC55" w14:textId="50E5D195" w:rsidR="0045459A" w:rsidRPr="00A34DBB" w:rsidRDefault="0045459A" w:rsidP="0045459A">
            <w:pPr>
              <w:pStyle w:val="Table-Center"/>
            </w:pPr>
            <w:r w:rsidRPr="00C84CE7">
              <w:t>10/4</w:t>
            </w:r>
          </w:p>
        </w:tc>
        <w:tc>
          <w:tcPr>
            <w:tcW w:w="1134" w:type="dxa"/>
          </w:tcPr>
          <w:p w14:paraId="5F34A1DC" w14:textId="4B2610C6" w:rsidR="0045459A" w:rsidRPr="00A34DBB" w:rsidRDefault="0045459A" w:rsidP="0045459A">
            <w:pPr>
              <w:pStyle w:val="Table-Center"/>
            </w:pPr>
          </w:p>
        </w:tc>
        <w:tc>
          <w:tcPr>
            <w:tcW w:w="1417" w:type="dxa"/>
          </w:tcPr>
          <w:p w14:paraId="01324B9E" w14:textId="4C5DF252" w:rsidR="0045459A" w:rsidRPr="00A34DBB" w:rsidRDefault="0045459A" w:rsidP="0045459A">
            <w:pPr>
              <w:pStyle w:val="Table-Center"/>
            </w:pPr>
          </w:p>
        </w:tc>
      </w:tr>
      <w:tr w:rsidR="0045459A" w:rsidRPr="00A34DBB" w14:paraId="7CA43872" w14:textId="77777777" w:rsidTr="006F410F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6569FB92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2DE50065" w14:textId="7483EC8C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Đảo bảo an toàn cho cơ sở dữ liệu</w:t>
            </w:r>
          </w:p>
        </w:tc>
        <w:tc>
          <w:tcPr>
            <w:tcW w:w="1559" w:type="dxa"/>
            <w:vAlign w:val="center"/>
          </w:tcPr>
          <w:p w14:paraId="454CE095" w14:textId="7BAC2F33" w:rsidR="0045459A" w:rsidRPr="00180CA0" w:rsidRDefault="0045459A" w:rsidP="0045459A">
            <w:pPr>
              <w:pStyle w:val="Table-Center"/>
            </w:pPr>
            <w:r>
              <w:t>Tự luận</w:t>
            </w:r>
          </w:p>
        </w:tc>
        <w:tc>
          <w:tcPr>
            <w:tcW w:w="1418" w:type="dxa"/>
            <w:shd w:val="clear" w:color="auto" w:fill="auto"/>
            <w:noWrap/>
          </w:tcPr>
          <w:p w14:paraId="31508F51" w14:textId="2B1F7A7C" w:rsidR="0045459A" w:rsidRDefault="0045459A" w:rsidP="0045459A">
            <w:pPr>
              <w:ind w:firstLine="0"/>
              <w:rPr>
                <w:bCs/>
                <w:color w:val="000000"/>
                <w:szCs w:val="28"/>
              </w:rPr>
            </w:pPr>
            <w:r w:rsidRPr="001146DF"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</w:tcPr>
          <w:p w14:paraId="7A96F26F" w14:textId="73285ACF" w:rsidR="0045459A" w:rsidRPr="00A34DBB" w:rsidRDefault="0045459A" w:rsidP="0045459A">
            <w:pPr>
              <w:pStyle w:val="Table-Center"/>
            </w:pPr>
            <w:r>
              <w:t>14</w:t>
            </w:r>
            <w:r w:rsidRPr="000720B3">
              <w:t xml:space="preserve">h00, ngày </w:t>
            </w:r>
            <w:r>
              <w:t>20</w:t>
            </w:r>
            <w:r w:rsidRPr="000720B3">
              <w:t>/4/2024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BDF8EA1" w14:textId="01AEC0F4" w:rsidR="0045459A" w:rsidRPr="00A34DBB" w:rsidRDefault="0045459A" w:rsidP="0045459A">
            <w:pPr>
              <w:pStyle w:val="Table-Center"/>
            </w:pPr>
            <w:r>
              <w:t>P203-TB1</w:t>
            </w:r>
          </w:p>
        </w:tc>
        <w:tc>
          <w:tcPr>
            <w:tcW w:w="1356" w:type="dxa"/>
          </w:tcPr>
          <w:p w14:paraId="1A6F652C" w14:textId="0652EA31" w:rsidR="0045459A" w:rsidRPr="00A34DBB" w:rsidRDefault="0045459A" w:rsidP="0045459A">
            <w:pPr>
              <w:pStyle w:val="Table-Center"/>
            </w:pPr>
            <w:r>
              <w:t>15/4</w:t>
            </w:r>
          </w:p>
        </w:tc>
        <w:tc>
          <w:tcPr>
            <w:tcW w:w="1134" w:type="dxa"/>
          </w:tcPr>
          <w:p w14:paraId="3E8902AE" w14:textId="1A15CC9C" w:rsidR="0045459A" w:rsidRPr="00A34DBB" w:rsidRDefault="0045459A" w:rsidP="0045459A">
            <w:pPr>
              <w:pStyle w:val="Table-Center"/>
            </w:pPr>
            <w:r>
              <w:t>22/4</w:t>
            </w:r>
          </w:p>
        </w:tc>
        <w:tc>
          <w:tcPr>
            <w:tcW w:w="1417" w:type="dxa"/>
          </w:tcPr>
          <w:p w14:paraId="2938A1CF" w14:textId="32BBA43A" w:rsidR="0045459A" w:rsidRPr="00A34DBB" w:rsidRDefault="0045459A" w:rsidP="0045459A">
            <w:pPr>
              <w:pStyle w:val="Table-Center"/>
            </w:pPr>
            <w:r>
              <w:t>7/5</w:t>
            </w:r>
          </w:p>
        </w:tc>
      </w:tr>
      <w:tr w:rsidR="0045459A" w:rsidRPr="00A34DBB" w14:paraId="55F718D1" w14:textId="77777777" w:rsidTr="002B7D61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642EDE08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7508B5AA" w14:textId="7662B397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An toàn phần mềm</w:t>
            </w:r>
          </w:p>
        </w:tc>
        <w:tc>
          <w:tcPr>
            <w:tcW w:w="1559" w:type="dxa"/>
            <w:vAlign w:val="center"/>
          </w:tcPr>
          <w:p w14:paraId="6A2E3603" w14:textId="3A6D98EE" w:rsidR="0045459A" w:rsidRPr="00180CA0" w:rsidRDefault="0045459A" w:rsidP="0045459A">
            <w:pPr>
              <w:pStyle w:val="Table-Center"/>
            </w:pPr>
            <w:r>
              <w:t>Tự luận</w:t>
            </w:r>
          </w:p>
        </w:tc>
        <w:tc>
          <w:tcPr>
            <w:tcW w:w="1418" w:type="dxa"/>
            <w:shd w:val="clear" w:color="auto" w:fill="auto"/>
            <w:noWrap/>
          </w:tcPr>
          <w:p w14:paraId="09DB09A7" w14:textId="3B18FFC8" w:rsidR="0045459A" w:rsidRDefault="0045459A" w:rsidP="0045459A">
            <w:pPr>
              <w:ind w:firstLine="0"/>
              <w:rPr>
                <w:bCs/>
                <w:color w:val="000000"/>
                <w:szCs w:val="28"/>
              </w:rPr>
            </w:pPr>
            <w:r w:rsidRPr="001146DF"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  <w:vAlign w:val="center"/>
          </w:tcPr>
          <w:p w14:paraId="330E091C" w14:textId="7C3CC010" w:rsidR="0045459A" w:rsidRPr="00A34DBB" w:rsidRDefault="0045459A" w:rsidP="0045459A">
            <w:pPr>
              <w:pStyle w:val="Table-Center"/>
            </w:pPr>
            <w:r w:rsidRPr="000720B3">
              <w:t xml:space="preserve">8h00, ngày </w:t>
            </w:r>
            <w:r>
              <w:t>2</w:t>
            </w:r>
            <w:r>
              <w:t>1</w:t>
            </w:r>
            <w:r w:rsidRPr="000720B3">
              <w:t>/4/2024</w:t>
            </w:r>
          </w:p>
        </w:tc>
        <w:tc>
          <w:tcPr>
            <w:tcW w:w="1701" w:type="dxa"/>
            <w:shd w:val="clear" w:color="auto" w:fill="auto"/>
            <w:noWrap/>
          </w:tcPr>
          <w:p w14:paraId="3C804EEA" w14:textId="38557F1B" w:rsidR="0045459A" w:rsidRPr="00A34DBB" w:rsidRDefault="0045459A" w:rsidP="0045459A">
            <w:pPr>
              <w:pStyle w:val="Table-Center"/>
            </w:pPr>
            <w:r w:rsidRPr="00984169">
              <w:t>P203-TB1</w:t>
            </w:r>
          </w:p>
        </w:tc>
        <w:tc>
          <w:tcPr>
            <w:tcW w:w="1356" w:type="dxa"/>
          </w:tcPr>
          <w:p w14:paraId="21603563" w14:textId="674D5E31" w:rsidR="0045459A" w:rsidRPr="00A34DBB" w:rsidRDefault="0045459A" w:rsidP="0045459A">
            <w:pPr>
              <w:pStyle w:val="Table-Center"/>
            </w:pPr>
            <w:r w:rsidRPr="002C2DED">
              <w:t>15/4</w:t>
            </w:r>
          </w:p>
        </w:tc>
        <w:tc>
          <w:tcPr>
            <w:tcW w:w="1134" w:type="dxa"/>
          </w:tcPr>
          <w:p w14:paraId="02ECCA4B" w14:textId="2C6E4018" w:rsidR="0045459A" w:rsidRPr="00A34DBB" w:rsidRDefault="0045459A" w:rsidP="0045459A">
            <w:pPr>
              <w:pStyle w:val="Table-Center"/>
            </w:pPr>
            <w:r w:rsidRPr="00AC2418">
              <w:t>22/4</w:t>
            </w:r>
          </w:p>
        </w:tc>
        <w:tc>
          <w:tcPr>
            <w:tcW w:w="1417" w:type="dxa"/>
          </w:tcPr>
          <w:p w14:paraId="511962FB" w14:textId="4D223B51" w:rsidR="0045459A" w:rsidRPr="00A34DBB" w:rsidRDefault="0045459A" w:rsidP="0045459A">
            <w:pPr>
              <w:pStyle w:val="Table-Center"/>
            </w:pPr>
            <w:r w:rsidRPr="000357B0">
              <w:t>7/5</w:t>
            </w:r>
          </w:p>
        </w:tc>
      </w:tr>
      <w:tr w:rsidR="0045459A" w:rsidRPr="00A34DBB" w14:paraId="277428C4" w14:textId="77777777" w:rsidTr="002B7D61">
        <w:trPr>
          <w:cantSplit/>
        </w:trPr>
        <w:tc>
          <w:tcPr>
            <w:tcW w:w="585" w:type="dxa"/>
            <w:shd w:val="clear" w:color="auto" w:fill="auto"/>
            <w:noWrap/>
            <w:vAlign w:val="center"/>
          </w:tcPr>
          <w:p w14:paraId="43165ABC" w14:textId="77777777" w:rsidR="0045459A" w:rsidRPr="00A34DBB" w:rsidRDefault="0045459A" w:rsidP="0045459A">
            <w:pPr>
              <w:pStyle w:val="Table-Center"/>
              <w:numPr>
                <w:ilvl w:val="0"/>
                <w:numId w:val="31"/>
              </w:numPr>
            </w:pPr>
          </w:p>
        </w:tc>
        <w:tc>
          <w:tcPr>
            <w:tcW w:w="3521" w:type="dxa"/>
            <w:shd w:val="clear" w:color="auto" w:fill="auto"/>
            <w:noWrap/>
            <w:vAlign w:val="center"/>
          </w:tcPr>
          <w:p w14:paraId="4BA3B8BC" w14:textId="3B040E28" w:rsidR="0045459A" w:rsidRPr="008D36C1" w:rsidRDefault="0045459A" w:rsidP="0045459A">
            <w:pPr>
              <w:pStyle w:val="NoIndent"/>
              <w:rPr>
                <w:szCs w:val="28"/>
              </w:rPr>
            </w:pPr>
            <w:r w:rsidRPr="008D36C1">
              <w:rPr>
                <w:rFonts w:eastAsia="Times New Roman"/>
                <w:szCs w:val="28"/>
              </w:rPr>
              <w:t>Triết học</w:t>
            </w:r>
          </w:p>
        </w:tc>
        <w:tc>
          <w:tcPr>
            <w:tcW w:w="1559" w:type="dxa"/>
            <w:vAlign w:val="center"/>
          </w:tcPr>
          <w:p w14:paraId="62F2E75A" w14:textId="259FE109" w:rsidR="0045459A" w:rsidRPr="003A2914" w:rsidRDefault="0045459A" w:rsidP="0045459A">
            <w:pPr>
              <w:pStyle w:val="Table-Center"/>
            </w:pPr>
            <w:r>
              <w:t>Tự luận</w:t>
            </w:r>
          </w:p>
        </w:tc>
        <w:tc>
          <w:tcPr>
            <w:tcW w:w="1418" w:type="dxa"/>
            <w:shd w:val="clear" w:color="auto" w:fill="auto"/>
            <w:noWrap/>
          </w:tcPr>
          <w:p w14:paraId="1BA2467B" w14:textId="0188DB35" w:rsidR="0045459A" w:rsidRDefault="0045459A" w:rsidP="0045459A">
            <w:pPr>
              <w:ind w:firstLine="0"/>
            </w:pPr>
            <w:r>
              <w:rPr>
                <w:bCs/>
                <w:color w:val="000000"/>
                <w:szCs w:val="28"/>
              </w:rPr>
              <w:t>CHAT10</w:t>
            </w:r>
          </w:p>
        </w:tc>
        <w:tc>
          <w:tcPr>
            <w:tcW w:w="2188" w:type="dxa"/>
            <w:shd w:val="clear" w:color="auto" w:fill="auto"/>
            <w:noWrap/>
          </w:tcPr>
          <w:p w14:paraId="3B76ADE8" w14:textId="7A4E37EC" w:rsidR="0045459A" w:rsidRPr="00A34DBB" w:rsidRDefault="0045459A" w:rsidP="0045459A">
            <w:pPr>
              <w:pStyle w:val="Table-Center"/>
            </w:pPr>
            <w:r w:rsidRPr="000720B3">
              <w:t xml:space="preserve">8h00, ngày </w:t>
            </w:r>
            <w:r>
              <w:t>20</w:t>
            </w:r>
            <w:r w:rsidRPr="000720B3">
              <w:t>/4/2024</w:t>
            </w:r>
          </w:p>
        </w:tc>
        <w:tc>
          <w:tcPr>
            <w:tcW w:w="1701" w:type="dxa"/>
            <w:shd w:val="clear" w:color="auto" w:fill="auto"/>
            <w:noWrap/>
          </w:tcPr>
          <w:p w14:paraId="52FA7339" w14:textId="0CE59D15" w:rsidR="0045459A" w:rsidRPr="00A34DBB" w:rsidRDefault="0045459A" w:rsidP="0045459A">
            <w:pPr>
              <w:pStyle w:val="Table-Center"/>
            </w:pPr>
            <w:r w:rsidRPr="00984169">
              <w:t>P203-TB1</w:t>
            </w:r>
          </w:p>
        </w:tc>
        <w:tc>
          <w:tcPr>
            <w:tcW w:w="1356" w:type="dxa"/>
          </w:tcPr>
          <w:p w14:paraId="6D2338A8" w14:textId="1E236ECC" w:rsidR="0045459A" w:rsidRPr="00A34DBB" w:rsidRDefault="0045459A" w:rsidP="0045459A">
            <w:pPr>
              <w:pStyle w:val="Table-Center"/>
              <w:rPr>
                <w:lang w:val="vi-VN"/>
              </w:rPr>
            </w:pPr>
            <w:r w:rsidRPr="002C2DED">
              <w:t>15/4</w:t>
            </w:r>
          </w:p>
        </w:tc>
        <w:tc>
          <w:tcPr>
            <w:tcW w:w="1134" w:type="dxa"/>
          </w:tcPr>
          <w:p w14:paraId="7B4174E5" w14:textId="1C9DAE11" w:rsidR="0045459A" w:rsidRPr="00A34DBB" w:rsidRDefault="0045459A" w:rsidP="0045459A">
            <w:pPr>
              <w:pStyle w:val="Table-Center"/>
            </w:pPr>
            <w:r w:rsidRPr="00AC2418">
              <w:t>22/4</w:t>
            </w:r>
          </w:p>
        </w:tc>
        <w:tc>
          <w:tcPr>
            <w:tcW w:w="1417" w:type="dxa"/>
          </w:tcPr>
          <w:p w14:paraId="192E7CBD" w14:textId="354A6BAB" w:rsidR="0045459A" w:rsidRPr="00A34DBB" w:rsidRDefault="0045459A" w:rsidP="0045459A">
            <w:pPr>
              <w:pStyle w:val="Table-Center"/>
            </w:pPr>
            <w:r w:rsidRPr="000357B0">
              <w:t>7/5</w:t>
            </w:r>
          </w:p>
        </w:tc>
      </w:tr>
    </w:tbl>
    <w:p w14:paraId="6096191C" w14:textId="77777777" w:rsidR="00054D29" w:rsidRPr="00A34DBB" w:rsidRDefault="00054D29" w:rsidP="00EC751F">
      <w:pPr>
        <w:pStyle w:val="Heading1"/>
        <w:spacing w:before="0"/>
        <w:rPr>
          <w:lang w:val="vi-VN"/>
        </w:rPr>
      </w:pPr>
      <w:r w:rsidRPr="00A34DBB">
        <w:rPr>
          <w:lang w:val="vi-VN"/>
        </w:rPr>
        <w:t>II. TỔ CHỨC TRIỂN KHAI THỰC HIỆN</w:t>
      </w:r>
    </w:p>
    <w:p w14:paraId="794E39E2" w14:textId="77777777" w:rsidR="00054D29" w:rsidRPr="00A34DBB" w:rsidRDefault="00054D29" w:rsidP="00EC751F">
      <w:pPr>
        <w:pStyle w:val="Heading2"/>
        <w:spacing w:before="0" w:after="0"/>
        <w:rPr>
          <w:lang w:val="vi-VN"/>
        </w:rPr>
      </w:pPr>
      <w:r w:rsidRPr="00A34DBB">
        <w:rPr>
          <w:lang w:val="vi-VN"/>
        </w:rPr>
        <w:t>1. Phòng Khảo thí và Đảm bảo chất lượng đào tạo</w:t>
      </w:r>
    </w:p>
    <w:p w14:paraId="490F96D3" w14:textId="77777777" w:rsidR="00054D29" w:rsidRPr="00A34DBB" w:rsidRDefault="00054D29" w:rsidP="00EC751F">
      <w:pPr>
        <w:rPr>
          <w:lang w:val="vi-VN"/>
        </w:rPr>
      </w:pPr>
      <w:r w:rsidRPr="00A34DBB">
        <w:rPr>
          <w:lang w:val="vi-VN"/>
        </w:rPr>
        <w:t>Chủ trì tổ chức công tác thi kết thúc học phần.</w:t>
      </w:r>
    </w:p>
    <w:p w14:paraId="761A0314" w14:textId="77777777" w:rsidR="00054D29" w:rsidRPr="00A34DBB" w:rsidRDefault="003E106B" w:rsidP="00EC751F">
      <w:pPr>
        <w:pStyle w:val="Heading2"/>
        <w:spacing w:before="0" w:after="0"/>
        <w:rPr>
          <w:lang w:val="vi-VN"/>
        </w:rPr>
      </w:pPr>
      <w:r>
        <w:rPr>
          <w:lang w:val="vi-VN"/>
        </w:rPr>
        <w:t xml:space="preserve">2. Các </w:t>
      </w:r>
      <w:r>
        <w:t>K</w:t>
      </w:r>
      <w:r w:rsidR="009F333F" w:rsidRPr="00A34DBB">
        <w:rPr>
          <w:lang w:val="vi-VN"/>
        </w:rPr>
        <w:t>hoa giảng</w:t>
      </w:r>
      <w:r w:rsidR="00054D29" w:rsidRPr="00A34DBB">
        <w:rPr>
          <w:lang w:val="vi-VN"/>
        </w:rPr>
        <w:t xml:space="preserve"> viên</w:t>
      </w:r>
    </w:p>
    <w:p w14:paraId="5EF4FBB8" w14:textId="513ECD53" w:rsidR="002453F5" w:rsidRPr="00A34DBB" w:rsidRDefault="00054D29" w:rsidP="00EC751F">
      <w:pPr>
        <w:numPr>
          <w:ilvl w:val="0"/>
          <w:numId w:val="25"/>
        </w:numPr>
        <w:rPr>
          <w:lang w:val="vi-VN"/>
        </w:rPr>
      </w:pPr>
      <w:r w:rsidRPr="00A34DBB">
        <w:rPr>
          <w:lang w:val="vi-VN"/>
        </w:rPr>
        <w:t xml:space="preserve">Cử </w:t>
      </w:r>
      <w:r w:rsidR="009F333F" w:rsidRPr="00A34DBB">
        <w:rPr>
          <w:lang w:val="vi-VN"/>
        </w:rPr>
        <w:t>giảng</w:t>
      </w:r>
      <w:r w:rsidRPr="00A34DBB">
        <w:rPr>
          <w:lang w:val="vi-VN"/>
        </w:rPr>
        <w:t xml:space="preserve"> viên ra đề thi </w:t>
      </w:r>
      <w:r w:rsidR="00683350" w:rsidRPr="00A34DBB">
        <w:rPr>
          <w:lang w:val="vi-VN"/>
        </w:rPr>
        <w:t>(đề thi gồm bản in và bản mềm; đáp án chỉ gửi bản in)</w:t>
      </w:r>
      <w:r w:rsidR="00C35537" w:rsidRPr="00A34DBB">
        <w:rPr>
          <w:lang w:val="vi-VN"/>
        </w:rPr>
        <w:t>.</w:t>
      </w:r>
      <w:r w:rsidR="00E06BEA" w:rsidRPr="00A34DBB">
        <w:rPr>
          <w:lang w:val="vi-VN"/>
        </w:rPr>
        <w:t xml:space="preserve"> </w:t>
      </w:r>
    </w:p>
    <w:p w14:paraId="2935DDDE" w14:textId="6543B02D" w:rsidR="00DA20E2" w:rsidRPr="00A34DBB" w:rsidRDefault="00352F4F" w:rsidP="00EC751F">
      <w:pPr>
        <w:numPr>
          <w:ilvl w:val="0"/>
          <w:numId w:val="25"/>
        </w:numPr>
        <w:rPr>
          <w:lang w:val="vi-VN"/>
        </w:rPr>
      </w:pPr>
      <w:r w:rsidRPr="00A34DBB">
        <w:rPr>
          <w:lang w:val="vi-VN"/>
        </w:rPr>
        <w:t>Cử cán bộ tham gia coi thi các môn thi trắc nghiệm và tự luận</w:t>
      </w:r>
      <w:r w:rsidR="00533C9F" w:rsidRPr="00A34DBB">
        <w:rPr>
          <w:lang w:val="vi-VN"/>
        </w:rPr>
        <w:t xml:space="preserve">, </w:t>
      </w:r>
      <w:r w:rsidR="00054D29" w:rsidRPr="00A34DBB">
        <w:rPr>
          <w:lang w:val="vi-VN"/>
        </w:rPr>
        <w:t>đảm bảo mỗi phòng thi có</w:t>
      </w:r>
      <w:r w:rsidR="00DA2FA8">
        <w:t xml:space="preserve"> </w:t>
      </w:r>
      <w:r w:rsidR="00054D29" w:rsidRPr="00A34DBB">
        <w:rPr>
          <w:lang w:val="vi-VN"/>
        </w:rPr>
        <w:t xml:space="preserve">một </w:t>
      </w:r>
      <w:r w:rsidR="009F333F" w:rsidRPr="00A34DBB">
        <w:rPr>
          <w:lang w:val="vi-VN"/>
        </w:rPr>
        <w:t>cán bộ</w:t>
      </w:r>
      <w:r w:rsidR="00054D29" w:rsidRPr="00A34DBB">
        <w:rPr>
          <w:lang w:val="vi-VN"/>
        </w:rPr>
        <w:t xml:space="preserve"> của Khoa</w:t>
      </w:r>
      <w:r w:rsidR="008D4129" w:rsidRPr="00A34DBB">
        <w:rPr>
          <w:lang w:val="vi-VN"/>
        </w:rPr>
        <w:t xml:space="preserve"> tham gia coi </w:t>
      </w:r>
      <w:r w:rsidR="00EC751F" w:rsidRPr="00A34DBB">
        <w:rPr>
          <w:lang w:val="vi-VN"/>
        </w:rPr>
        <w:t>thi; P</w:t>
      </w:r>
      <w:r w:rsidRPr="00A34DBB">
        <w:rPr>
          <w:lang w:val="vi-VN"/>
        </w:rPr>
        <w:t>hân công cán bộ chấm thi các môn thi tự luận đảm bảo hoàn thành việc</w:t>
      </w:r>
      <w:r w:rsidR="00DA20E2" w:rsidRPr="00A34DBB">
        <w:rPr>
          <w:lang w:val="vi-VN"/>
        </w:rPr>
        <w:t xml:space="preserve"> chấm thi trước thời hạn trên Lịch thi. </w:t>
      </w:r>
      <w:r w:rsidRPr="00A34DBB">
        <w:rPr>
          <w:lang w:val="vi-VN"/>
        </w:rPr>
        <w:t xml:space="preserve">Danh sách phân công coi thi, chấm thi </w:t>
      </w:r>
      <w:r w:rsidRPr="00A34DBB">
        <w:rPr>
          <w:i/>
          <w:lang w:val="vi-VN"/>
        </w:rPr>
        <w:t>(có mẫu kèm theo)</w:t>
      </w:r>
      <w:r w:rsidRPr="00A34DBB">
        <w:rPr>
          <w:lang w:val="vi-VN"/>
        </w:rPr>
        <w:t xml:space="preserve"> gửi về Phòng KT&amp;ĐBCLĐT trước ngày </w:t>
      </w:r>
      <w:r w:rsidR="0045459A">
        <w:t>10</w:t>
      </w:r>
      <w:r w:rsidRPr="00A34DBB">
        <w:rPr>
          <w:lang w:val="vi-VN"/>
        </w:rPr>
        <w:t>/</w:t>
      </w:r>
      <w:r w:rsidR="0045459A">
        <w:t>4</w:t>
      </w:r>
      <w:r w:rsidR="00202D19">
        <w:rPr>
          <w:lang w:val="vi-VN"/>
        </w:rPr>
        <w:t>/202</w:t>
      </w:r>
      <w:r w:rsidR="0045459A">
        <w:t>4</w:t>
      </w:r>
      <w:r w:rsidRPr="00A34DBB">
        <w:rPr>
          <w:lang w:val="vi-VN"/>
        </w:rPr>
        <w:t>. Nếu có sự thay đổi cán bộ coi thi, chấm thi thì cần thông báo cho Phòng KT&amp;ĐBCLĐT chậm nhất 1 ngày trước khi thi.</w:t>
      </w:r>
    </w:p>
    <w:p w14:paraId="128D677E" w14:textId="6331C31F" w:rsidR="00054D29" w:rsidRPr="001620FF" w:rsidRDefault="003E106B" w:rsidP="00EC751F">
      <w:pPr>
        <w:pStyle w:val="Heading2"/>
        <w:spacing w:before="0" w:after="0"/>
      </w:pPr>
      <w:r>
        <w:rPr>
          <w:lang w:val="vi-VN"/>
        </w:rPr>
        <w:t xml:space="preserve">3. </w:t>
      </w:r>
      <w:r w:rsidR="001620FF">
        <w:t>Hệ Quản lý HVSV</w:t>
      </w:r>
    </w:p>
    <w:p w14:paraId="55C7F815" w14:textId="77777777" w:rsidR="00DD187F" w:rsidRPr="00DA2FA8" w:rsidRDefault="00EC751F" w:rsidP="00EC751F">
      <w:r w:rsidRPr="00A34DBB">
        <w:t xml:space="preserve"> </w:t>
      </w:r>
      <w:r w:rsidR="00DA2FA8">
        <w:rPr>
          <w:lang w:val="vi-VN"/>
        </w:rPr>
        <w:t xml:space="preserve">Thông báo cho </w:t>
      </w:r>
      <w:r w:rsidR="00DA2FA8">
        <w:t>học</w:t>
      </w:r>
      <w:r w:rsidR="00054D29" w:rsidRPr="00A34DBB">
        <w:rPr>
          <w:lang w:val="vi-VN"/>
        </w:rPr>
        <w:t xml:space="preserve"> viên biết Kế hoạch thi kết thúc học phần.</w:t>
      </w:r>
      <w:r w:rsidR="00DA2FA8">
        <w:t>/.</w:t>
      </w:r>
    </w:p>
    <w:p w14:paraId="73851704" w14:textId="77777777" w:rsidR="001C2FE5" w:rsidRPr="001620FF" w:rsidRDefault="001C2FE5" w:rsidP="00ED6B36">
      <w:pPr>
        <w:rPr>
          <w:sz w:val="12"/>
          <w:szCs w:val="6"/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870"/>
        <w:gridCol w:w="7759"/>
      </w:tblGrid>
      <w:tr w:rsidR="00B3593A" w:rsidRPr="00A34DBB" w14:paraId="1FAC16CA" w14:textId="77777777" w:rsidTr="005B26A0">
        <w:trPr>
          <w:trHeight w:val="2551"/>
        </w:trPr>
        <w:tc>
          <w:tcPr>
            <w:tcW w:w="2348" w:type="pct"/>
            <w:shd w:val="clear" w:color="auto" w:fill="auto"/>
          </w:tcPr>
          <w:p w14:paraId="53D0E90A" w14:textId="77777777" w:rsidR="00B3593A" w:rsidRPr="00A34DBB" w:rsidRDefault="00B3593A" w:rsidP="00B3593A">
            <w:pPr>
              <w:pStyle w:val="NinhnL1"/>
            </w:pPr>
            <w:r w:rsidRPr="00A34DBB">
              <w:t>Nơi nhận:</w:t>
            </w:r>
          </w:p>
          <w:p w14:paraId="108916C0" w14:textId="1B797FE5" w:rsidR="001C536D" w:rsidRPr="00A34DBB" w:rsidRDefault="00C7150E" w:rsidP="00E70C78">
            <w:pPr>
              <w:pStyle w:val="NinhnL2"/>
            </w:pPr>
            <w:r>
              <w:t>K</w:t>
            </w:r>
            <w:r w:rsidR="001C536D" w:rsidRPr="00A34DBB">
              <w:rPr>
                <w:lang w:val="vi-VN"/>
              </w:rPr>
              <w:t>hoa:</w:t>
            </w:r>
            <w:r>
              <w:t xml:space="preserve"> </w:t>
            </w:r>
            <w:r w:rsidR="00276012">
              <w:t>ATTT;</w:t>
            </w:r>
          </w:p>
          <w:p w14:paraId="3FA8B374" w14:textId="77777777" w:rsidR="00DD187F" w:rsidRPr="00A34DBB" w:rsidRDefault="009954DE" w:rsidP="00B3593A">
            <w:pPr>
              <w:pStyle w:val="NinhnL2"/>
            </w:pPr>
            <w:r w:rsidRPr="00A34DBB">
              <w:rPr>
                <w:lang w:val="vi-VN"/>
              </w:rPr>
              <w:t>Phòng: ĐT, KT&amp;</w:t>
            </w:r>
            <w:r w:rsidR="001C536D" w:rsidRPr="00A34DBB">
              <w:rPr>
                <w:lang w:val="vi-VN"/>
              </w:rPr>
              <w:t>ĐBCLĐT</w:t>
            </w:r>
            <w:r w:rsidR="00DD6C85" w:rsidRPr="00A34DBB">
              <w:rPr>
                <w:vertAlign w:val="superscript"/>
              </w:rPr>
              <w:t>2</w:t>
            </w:r>
            <w:r w:rsidRPr="00A34DBB">
              <w:rPr>
                <w:lang w:val="vi-VN"/>
              </w:rPr>
              <w:t>;</w:t>
            </w:r>
          </w:p>
          <w:p w14:paraId="45F93DBC" w14:textId="08169E09" w:rsidR="006A7B2D" w:rsidRPr="00A34DBB" w:rsidRDefault="00594718" w:rsidP="00B3593A">
            <w:pPr>
              <w:pStyle w:val="NinhnL2"/>
            </w:pPr>
            <w:r>
              <w:rPr>
                <w:lang w:val="vi-VN"/>
              </w:rPr>
              <w:t>Hệ QL</w:t>
            </w:r>
            <w:r>
              <w:t>HV</w:t>
            </w:r>
            <w:r w:rsidR="00276012">
              <w:t>SV</w:t>
            </w:r>
            <w:r>
              <w:t>;</w:t>
            </w:r>
          </w:p>
          <w:p w14:paraId="05C231EA" w14:textId="77777777" w:rsidR="00510A47" w:rsidRPr="00A34DBB" w:rsidRDefault="00B23A19" w:rsidP="00DB63A6">
            <w:pPr>
              <w:pStyle w:val="NinhnL2"/>
            </w:pPr>
            <w:r w:rsidRPr="00A34DBB">
              <w:rPr>
                <w:lang w:val="vi-VN"/>
              </w:rPr>
              <w:t>Lưu VT, KT</w:t>
            </w:r>
            <w:r w:rsidR="004E018D" w:rsidRPr="00A34DBB">
              <w:rPr>
                <w:lang w:val="vi-VN"/>
              </w:rPr>
              <w:t>.</w:t>
            </w:r>
            <w:r w:rsidR="00594718">
              <w:t>T</w:t>
            </w:r>
            <w:r w:rsidR="002E4DA8" w:rsidRPr="00A34DBB">
              <w:rPr>
                <w:lang w:val="vi-VN"/>
              </w:rPr>
              <w:t>10.</w:t>
            </w:r>
          </w:p>
        </w:tc>
        <w:tc>
          <w:tcPr>
            <w:tcW w:w="2652" w:type="pct"/>
            <w:shd w:val="clear" w:color="auto" w:fill="auto"/>
          </w:tcPr>
          <w:p w14:paraId="06017E9B" w14:textId="79482931" w:rsidR="00B3593A" w:rsidRPr="00A34DBB" w:rsidRDefault="00400054" w:rsidP="00B3593A">
            <w:pPr>
              <w:pStyle w:val="Dngktn"/>
              <w:rPr>
                <w:lang w:val="vi-VN"/>
              </w:rPr>
            </w:pPr>
            <w:r>
              <w:t xml:space="preserve">KT. </w:t>
            </w:r>
            <w:r w:rsidR="005F08AA" w:rsidRPr="00A34DBB">
              <w:rPr>
                <w:lang w:val="vi-VN"/>
              </w:rPr>
              <w:t>GIÁM ĐỐC</w:t>
            </w:r>
          </w:p>
          <w:p w14:paraId="0262B450" w14:textId="77777777" w:rsidR="005B26A0" w:rsidRPr="002A2D08" w:rsidRDefault="002A2D08" w:rsidP="00B3593A">
            <w:pPr>
              <w:pStyle w:val="Dngktn"/>
            </w:pPr>
            <w:r>
              <w:t>PHÓ GIÁM ĐỐC</w:t>
            </w:r>
          </w:p>
        </w:tc>
      </w:tr>
      <w:tr w:rsidR="00256A8C" w:rsidRPr="00A34DBB" w14:paraId="30B750AD" w14:textId="77777777" w:rsidTr="005B26A0">
        <w:tc>
          <w:tcPr>
            <w:tcW w:w="2348" w:type="pct"/>
            <w:shd w:val="clear" w:color="auto" w:fill="auto"/>
          </w:tcPr>
          <w:p w14:paraId="27F2FFEE" w14:textId="77777777" w:rsidR="00256A8C" w:rsidRPr="00A34DBB" w:rsidRDefault="00256A8C" w:rsidP="003421CB">
            <w:pPr>
              <w:pStyle w:val="Dngktn"/>
              <w:rPr>
                <w:lang w:val="vi-VN"/>
              </w:rPr>
            </w:pPr>
          </w:p>
        </w:tc>
        <w:tc>
          <w:tcPr>
            <w:tcW w:w="2652" w:type="pct"/>
            <w:shd w:val="clear" w:color="auto" w:fill="auto"/>
          </w:tcPr>
          <w:p w14:paraId="30510EF3" w14:textId="4C4C1AE7" w:rsidR="00256A8C" w:rsidRPr="004C016A" w:rsidRDefault="00276012" w:rsidP="00AB2762">
            <w:pPr>
              <w:pStyle w:val="Dngktn"/>
            </w:pPr>
            <w:r>
              <w:t>Nguyễn Hiếu Minh</w:t>
            </w:r>
          </w:p>
        </w:tc>
      </w:tr>
    </w:tbl>
    <w:p w14:paraId="0ADCF2DA" w14:textId="691F6A43" w:rsidR="004E7078" w:rsidRPr="00A34DBB" w:rsidRDefault="00E667B8" w:rsidP="0014677E">
      <w:pPr>
        <w:pStyle w:val="Center"/>
        <w:pageBreakBefore/>
        <w:rPr>
          <w:b/>
          <w:sz w:val="28"/>
          <w:szCs w:val="28"/>
        </w:rPr>
      </w:pPr>
      <w:r w:rsidRPr="00A34DBB">
        <w:rPr>
          <w:b/>
          <w:sz w:val="28"/>
          <w:szCs w:val="28"/>
          <w:lang w:val="vi-VN"/>
        </w:rPr>
        <w:lastRenderedPageBreak/>
        <w:t>DANH SÁCH CỬ CÁN BỘ</w:t>
      </w:r>
      <w:r w:rsidR="00813C87" w:rsidRPr="00A34DBB">
        <w:rPr>
          <w:b/>
          <w:sz w:val="28"/>
          <w:szCs w:val="28"/>
          <w:lang w:val="vi-VN"/>
        </w:rPr>
        <w:t xml:space="preserve"> COI THI, CHẤM THI</w:t>
      </w:r>
      <w:r w:rsidR="007931FF" w:rsidRPr="00A34DBB">
        <w:rPr>
          <w:b/>
          <w:sz w:val="28"/>
          <w:szCs w:val="28"/>
        </w:rPr>
        <w:t xml:space="preserve"> KTHP</w:t>
      </w:r>
      <w:r w:rsidR="001620FF">
        <w:rPr>
          <w:b/>
          <w:sz w:val="28"/>
          <w:szCs w:val="28"/>
        </w:rPr>
        <w:t>,</w:t>
      </w:r>
      <w:r w:rsidR="007931FF" w:rsidRPr="00A34DBB">
        <w:rPr>
          <w:b/>
          <w:sz w:val="28"/>
          <w:szCs w:val="28"/>
        </w:rPr>
        <w:t xml:space="preserve"> NĂM HỌC 202</w:t>
      </w:r>
      <w:r w:rsidR="0045459A">
        <w:rPr>
          <w:b/>
          <w:sz w:val="28"/>
          <w:szCs w:val="28"/>
        </w:rPr>
        <w:t>3</w:t>
      </w:r>
      <w:r w:rsidR="007931FF" w:rsidRPr="00A34DBB">
        <w:rPr>
          <w:b/>
          <w:sz w:val="28"/>
          <w:szCs w:val="28"/>
        </w:rPr>
        <w:t xml:space="preserve"> - 202</w:t>
      </w:r>
      <w:r w:rsidR="0045459A">
        <w:rPr>
          <w:b/>
          <w:sz w:val="28"/>
          <w:szCs w:val="28"/>
        </w:rPr>
        <w:t>4</w:t>
      </w:r>
    </w:p>
    <w:p w14:paraId="595D3C4F" w14:textId="0D0FB1C9" w:rsidR="00E667B8" w:rsidRPr="00A34DBB" w:rsidRDefault="001968FB" w:rsidP="00E667B8">
      <w:pPr>
        <w:pStyle w:val="Center"/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B0EDF0" wp14:editId="3EE5872C">
                <wp:simplePos x="0" y="0"/>
                <wp:positionH relativeFrom="column">
                  <wp:posOffset>3585210</wp:posOffset>
                </wp:positionH>
                <wp:positionV relativeFrom="paragraph">
                  <wp:posOffset>258445</wp:posOffset>
                </wp:positionV>
                <wp:extent cx="23907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90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951F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82.3pt;margin-top:20.35pt;width:188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"/>
            </w:pict>
          </mc:Fallback>
        </mc:AlternateContent>
      </w:r>
      <w:r w:rsidR="00E667B8" w:rsidRPr="00A34DBB">
        <w:rPr>
          <w:sz w:val="28"/>
          <w:szCs w:val="28"/>
          <w:lang w:val="vi-VN"/>
        </w:rPr>
        <w:t>(</w:t>
      </w:r>
      <w:r w:rsidR="00E667B8" w:rsidRPr="00A34DBB">
        <w:rPr>
          <w:i/>
          <w:sz w:val="28"/>
          <w:szCs w:val="28"/>
          <w:lang w:val="vi-VN"/>
        </w:rPr>
        <w:t>Theo Kế hoạch số</w:t>
      </w:r>
      <w:r w:rsidR="00202D19">
        <w:rPr>
          <w:i/>
          <w:sz w:val="28"/>
          <w:szCs w:val="28"/>
          <w:lang w:val="vi-VN"/>
        </w:rPr>
        <w:t xml:space="preserve"> ......./KH-HVM ngày </w:t>
      </w:r>
      <w:r w:rsidR="00202D19">
        <w:rPr>
          <w:i/>
          <w:sz w:val="28"/>
          <w:szCs w:val="28"/>
        </w:rPr>
        <w:t xml:space="preserve">   </w:t>
      </w:r>
      <w:r w:rsidR="00E667B8" w:rsidRPr="00A34DBB">
        <w:rPr>
          <w:i/>
          <w:sz w:val="28"/>
          <w:szCs w:val="28"/>
          <w:lang w:val="vi-VN"/>
        </w:rPr>
        <w:t>/</w:t>
      </w:r>
      <w:r w:rsidR="00C7150E">
        <w:rPr>
          <w:i/>
          <w:sz w:val="28"/>
          <w:szCs w:val="28"/>
        </w:rPr>
        <w:t>9</w:t>
      </w:r>
      <w:r w:rsidR="00EC751F" w:rsidRPr="00A34DBB">
        <w:rPr>
          <w:i/>
          <w:sz w:val="28"/>
          <w:szCs w:val="28"/>
          <w:lang w:val="vi-VN"/>
        </w:rPr>
        <w:t>/202</w:t>
      </w:r>
      <w:r w:rsidR="005F46DA">
        <w:rPr>
          <w:i/>
          <w:sz w:val="28"/>
          <w:szCs w:val="28"/>
        </w:rPr>
        <w:t>3</w:t>
      </w:r>
      <w:r w:rsidR="00E667B8" w:rsidRPr="00A34DBB">
        <w:rPr>
          <w:i/>
          <w:sz w:val="28"/>
          <w:szCs w:val="28"/>
          <w:lang w:val="vi-VN"/>
        </w:rPr>
        <w:t xml:space="preserve"> của Học viện Kỹ thuật mật mã</w:t>
      </w:r>
      <w:r w:rsidR="00E667B8" w:rsidRPr="00A34DBB">
        <w:rPr>
          <w:sz w:val="28"/>
          <w:szCs w:val="28"/>
          <w:lang w:val="vi-VN"/>
        </w:rPr>
        <w:t>)</w:t>
      </w:r>
    </w:p>
    <w:p w14:paraId="68DF757E" w14:textId="77777777" w:rsidR="00DF1C58" w:rsidRPr="00A34DBB" w:rsidRDefault="00DF1C58" w:rsidP="00E667B8">
      <w:pPr>
        <w:pStyle w:val="Center"/>
        <w:rPr>
          <w:lang w:val="vi-VN"/>
        </w:rPr>
      </w:pPr>
    </w:p>
    <w:p w14:paraId="5FAB57F6" w14:textId="77777777" w:rsidR="00DF1C58" w:rsidRPr="00A34DBB" w:rsidRDefault="00DF1C58" w:rsidP="00813C87">
      <w:pPr>
        <w:pStyle w:val="Center"/>
        <w:rPr>
          <w:lang w:val="vi-VN"/>
        </w:rPr>
      </w:pPr>
      <w:r w:rsidRPr="00A34DBB">
        <w:rPr>
          <w:b/>
          <w:sz w:val="28"/>
          <w:szCs w:val="28"/>
          <w:lang w:val="vi-VN"/>
        </w:rPr>
        <w:t>Đơn vị</w:t>
      </w:r>
      <w:r w:rsidRPr="00A34DBB">
        <w:rPr>
          <w:sz w:val="28"/>
          <w:szCs w:val="28"/>
          <w:lang w:val="vi-VN"/>
        </w:rPr>
        <w:t>:</w:t>
      </w:r>
      <w:r w:rsidRPr="00A34DBB">
        <w:rPr>
          <w:lang w:val="vi-VN"/>
        </w:rPr>
        <w:t xml:space="preserve"> ..........................</w:t>
      </w:r>
      <w:r w:rsidR="007C67E9" w:rsidRPr="00A34DBB">
        <w:rPr>
          <w:lang w:val="vi-VN"/>
        </w:rPr>
        <w:t>........................................</w:t>
      </w:r>
    </w:p>
    <w:p w14:paraId="4B5A5581" w14:textId="77777777" w:rsidR="00813C87" w:rsidRPr="00A34DBB" w:rsidRDefault="00813C87" w:rsidP="007931FF">
      <w:pPr>
        <w:pStyle w:val="Heading1"/>
        <w:spacing w:after="120"/>
        <w:rPr>
          <w:sz w:val="28"/>
          <w:szCs w:val="28"/>
          <w:lang w:val="vi-VN"/>
        </w:rPr>
      </w:pPr>
      <w:r w:rsidRPr="00A34DBB">
        <w:rPr>
          <w:sz w:val="28"/>
          <w:szCs w:val="28"/>
          <w:lang w:val="vi-VN"/>
        </w:rPr>
        <w:t>1. Danh sách cán bộ coi thi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4852"/>
        <w:gridCol w:w="1822"/>
        <w:gridCol w:w="1681"/>
        <w:gridCol w:w="5544"/>
      </w:tblGrid>
      <w:tr w:rsidR="00670A22" w:rsidRPr="00A34DBB" w14:paraId="05436268" w14:textId="77777777" w:rsidTr="007931FF">
        <w:tc>
          <w:tcPr>
            <w:tcW w:w="246" w:type="pct"/>
            <w:shd w:val="clear" w:color="auto" w:fill="auto"/>
          </w:tcPr>
          <w:p w14:paraId="638F073C" w14:textId="77777777" w:rsidR="00670A22" w:rsidRPr="00A34DBB" w:rsidRDefault="00670A22" w:rsidP="004A4E86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TT</w:t>
            </w:r>
          </w:p>
        </w:tc>
        <w:tc>
          <w:tcPr>
            <w:tcW w:w="1659" w:type="pct"/>
            <w:shd w:val="clear" w:color="auto" w:fill="auto"/>
          </w:tcPr>
          <w:p w14:paraId="01156CAE" w14:textId="77777777" w:rsidR="00670A22" w:rsidRPr="00A34DBB" w:rsidRDefault="00670A22" w:rsidP="004A4E86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Môn thi</w:t>
            </w:r>
          </w:p>
        </w:tc>
        <w:tc>
          <w:tcPr>
            <w:tcW w:w="623" w:type="pct"/>
          </w:tcPr>
          <w:p w14:paraId="2DF7078F" w14:textId="77777777" w:rsidR="00670A22" w:rsidRPr="00A34DBB" w:rsidRDefault="00670A22" w:rsidP="004A4E86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Ngày thi</w:t>
            </w:r>
          </w:p>
        </w:tc>
        <w:tc>
          <w:tcPr>
            <w:tcW w:w="575" w:type="pct"/>
          </w:tcPr>
          <w:p w14:paraId="78E9C334" w14:textId="77777777" w:rsidR="00670A22" w:rsidRPr="00A34DBB" w:rsidRDefault="00670A22" w:rsidP="004A4E86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Ca thi</w:t>
            </w:r>
          </w:p>
        </w:tc>
        <w:tc>
          <w:tcPr>
            <w:tcW w:w="1896" w:type="pct"/>
            <w:shd w:val="clear" w:color="auto" w:fill="auto"/>
          </w:tcPr>
          <w:p w14:paraId="3AF28775" w14:textId="77777777" w:rsidR="00670A22" w:rsidRPr="00A34DBB" w:rsidRDefault="00670A22" w:rsidP="004A4E86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Cán bộ coi thi</w:t>
            </w:r>
          </w:p>
        </w:tc>
      </w:tr>
      <w:tr w:rsidR="00670A22" w:rsidRPr="00A34DBB" w14:paraId="35257F29" w14:textId="77777777" w:rsidTr="007931FF">
        <w:tc>
          <w:tcPr>
            <w:tcW w:w="246" w:type="pct"/>
            <w:shd w:val="clear" w:color="auto" w:fill="auto"/>
          </w:tcPr>
          <w:p w14:paraId="0522ED87" w14:textId="77777777" w:rsidR="00670A22" w:rsidRPr="00A34DBB" w:rsidRDefault="00670A22" w:rsidP="000761C2">
            <w:pPr>
              <w:pStyle w:val="Table-Center"/>
              <w:numPr>
                <w:ilvl w:val="0"/>
                <w:numId w:val="27"/>
              </w:numPr>
              <w:rPr>
                <w:szCs w:val="28"/>
                <w:lang w:val="vi-VN"/>
              </w:rPr>
            </w:pPr>
          </w:p>
        </w:tc>
        <w:tc>
          <w:tcPr>
            <w:tcW w:w="1659" w:type="pct"/>
            <w:shd w:val="clear" w:color="auto" w:fill="auto"/>
          </w:tcPr>
          <w:p w14:paraId="27FEFAEF" w14:textId="77777777" w:rsidR="00670A22" w:rsidRPr="00A34DBB" w:rsidRDefault="00670A22" w:rsidP="004A4E86">
            <w:pPr>
              <w:pStyle w:val="Table"/>
              <w:rPr>
                <w:szCs w:val="28"/>
              </w:rPr>
            </w:pPr>
          </w:p>
        </w:tc>
        <w:tc>
          <w:tcPr>
            <w:tcW w:w="623" w:type="pct"/>
          </w:tcPr>
          <w:p w14:paraId="7BED60B6" w14:textId="77777777" w:rsidR="00670A22" w:rsidRPr="00A34DBB" w:rsidRDefault="00670A22" w:rsidP="00207405">
            <w:pPr>
              <w:pStyle w:val="Table-Center"/>
              <w:rPr>
                <w:lang w:val="vi-VN"/>
              </w:rPr>
            </w:pPr>
          </w:p>
        </w:tc>
        <w:tc>
          <w:tcPr>
            <w:tcW w:w="575" w:type="pct"/>
          </w:tcPr>
          <w:p w14:paraId="5CA427AB" w14:textId="77777777" w:rsidR="00670A22" w:rsidRPr="00A34DBB" w:rsidRDefault="00670A22" w:rsidP="000761C2">
            <w:pPr>
              <w:pStyle w:val="Table"/>
              <w:rPr>
                <w:szCs w:val="28"/>
              </w:rPr>
            </w:pPr>
          </w:p>
        </w:tc>
        <w:tc>
          <w:tcPr>
            <w:tcW w:w="1896" w:type="pct"/>
            <w:shd w:val="clear" w:color="auto" w:fill="auto"/>
          </w:tcPr>
          <w:p w14:paraId="2092A736" w14:textId="77777777" w:rsidR="00670A22" w:rsidRPr="00A34DBB" w:rsidRDefault="00670A22" w:rsidP="00207405">
            <w:pPr>
              <w:pStyle w:val="Table"/>
              <w:rPr>
                <w:szCs w:val="28"/>
              </w:rPr>
            </w:pPr>
          </w:p>
        </w:tc>
      </w:tr>
      <w:tr w:rsidR="00670A22" w:rsidRPr="00A34DBB" w14:paraId="6894ED93" w14:textId="77777777" w:rsidTr="007931FF">
        <w:tc>
          <w:tcPr>
            <w:tcW w:w="246" w:type="pct"/>
            <w:shd w:val="clear" w:color="auto" w:fill="auto"/>
          </w:tcPr>
          <w:p w14:paraId="7A8C18BD" w14:textId="77777777" w:rsidR="00670A22" w:rsidRPr="00A34DBB" w:rsidRDefault="00670A22" w:rsidP="000761C2">
            <w:pPr>
              <w:pStyle w:val="Table-Center"/>
              <w:numPr>
                <w:ilvl w:val="0"/>
                <w:numId w:val="27"/>
              </w:numPr>
              <w:rPr>
                <w:szCs w:val="28"/>
                <w:lang w:val="vi-VN"/>
              </w:rPr>
            </w:pPr>
          </w:p>
        </w:tc>
        <w:tc>
          <w:tcPr>
            <w:tcW w:w="1659" w:type="pct"/>
            <w:shd w:val="clear" w:color="auto" w:fill="auto"/>
          </w:tcPr>
          <w:p w14:paraId="6B9E0A7C" w14:textId="77777777" w:rsidR="00670A22" w:rsidRPr="00A34DBB" w:rsidRDefault="00670A22" w:rsidP="004A4E86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623" w:type="pct"/>
          </w:tcPr>
          <w:p w14:paraId="290532C1" w14:textId="77777777" w:rsidR="00670A22" w:rsidRPr="00A34DBB" w:rsidRDefault="00670A22" w:rsidP="00207405">
            <w:pPr>
              <w:pStyle w:val="Table-Center"/>
              <w:rPr>
                <w:lang w:val="vi-VN"/>
              </w:rPr>
            </w:pPr>
          </w:p>
        </w:tc>
        <w:tc>
          <w:tcPr>
            <w:tcW w:w="575" w:type="pct"/>
          </w:tcPr>
          <w:p w14:paraId="4778EBC2" w14:textId="77777777" w:rsidR="00670A22" w:rsidRPr="00A34DBB" w:rsidRDefault="00670A22" w:rsidP="004A4E86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1896" w:type="pct"/>
            <w:shd w:val="clear" w:color="auto" w:fill="auto"/>
          </w:tcPr>
          <w:p w14:paraId="04F93C8F" w14:textId="77777777" w:rsidR="00670A22" w:rsidRPr="00A34DBB" w:rsidRDefault="00670A22" w:rsidP="004A4E86">
            <w:pPr>
              <w:pStyle w:val="Table"/>
              <w:rPr>
                <w:szCs w:val="28"/>
              </w:rPr>
            </w:pPr>
          </w:p>
        </w:tc>
      </w:tr>
      <w:tr w:rsidR="00670A22" w:rsidRPr="00A34DBB" w14:paraId="0F114834" w14:textId="77777777" w:rsidTr="007931FF">
        <w:tc>
          <w:tcPr>
            <w:tcW w:w="246" w:type="pct"/>
            <w:shd w:val="clear" w:color="auto" w:fill="auto"/>
          </w:tcPr>
          <w:p w14:paraId="346B0003" w14:textId="77777777" w:rsidR="00670A22" w:rsidRPr="00A34DBB" w:rsidRDefault="00670A22" w:rsidP="000761C2">
            <w:pPr>
              <w:pStyle w:val="Table-Center"/>
              <w:rPr>
                <w:szCs w:val="28"/>
              </w:rPr>
            </w:pPr>
            <w:r w:rsidRPr="00A34DBB">
              <w:rPr>
                <w:szCs w:val="28"/>
              </w:rPr>
              <w:t>…</w:t>
            </w:r>
          </w:p>
        </w:tc>
        <w:tc>
          <w:tcPr>
            <w:tcW w:w="1659" w:type="pct"/>
            <w:shd w:val="clear" w:color="auto" w:fill="auto"/>
          </w:tcPr>
          <w:p w14:paraId="07EC443E" w14:textId="77777777" w:rsidR="00670A22" w:rsidRPr="00A34DBB" w:rsidRDefault="00207405" w:rsidP="004A4E86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623" w:type="pct"/>
          </w:tcPr>
          <w:p w14:paraId="0E02A723" w14:textId="77777777" w:rsidR="00670A22" w:rsidRPr="00A34DBB" w:rsidRDefault="00207405" w:rsidP="00207405">
            <w:pPr>
              <w:pStyle w:val="Table-Center"/>
              <w:rPr>
                <w:lang w:val="vi-VN"/>
              </w:rPr>
            </w:pPr>
            <w:r w:rsidRPr="00A34DBB">
              <w:rPr>
                <w:lang w:val="vi-VN"/>
              </w:rPr>
              <w:t>...</w:t>
            </w:r>
          </w:p>
        </w:tc>
        <w:tc>
          <w:tcPr>
            <w:tcW w:w="575" w:type="pct"/>
          </w:tcPr>
          <w:p w14:paraId="16D2AE6D" w14:textId="77777777" w:rsidR="00670A22" w:rsidRPr="00A34DBB" w:rsidRDefault="00207405" w:rsidP="004A4E86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1896" w:type="pct"/>
            <w:shd w:val="clear" w:color="auto" w:fill="auto"/>
          </w:tcPr>
          <w:p w14:paraId="2B7A54BB" w14:textId="77777777" w:rsidR="00670A22" w:rsidRPr="00A34DBB" w:rsidRDefault="00207405" w:rsidP="004A4E86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</w:tr>
    </w:tbl>
    <w:p w14:paraId="250BA432" w14:textId="77777777" w:rsidR="00727709" w:rsidRPr="00A34DBB" w:rsidRDefault="00813C87" w:rsidP="007931FF">
      <w:pPr>
        <w:pStyle w:val="Heading1"/>
        <w:spacing w:before="480" w:after="120"/>
        <w:rPr>
          <w:sz w:val="28"/>
          <w:lang w:val="vi-VN"/>
        </w:rPr>
      </w:pPr>
      <w:r w:rsidRPr="00A34DBB">
        <w:rPr>
          <w:sz w:val="28"/>
          <w:lang w:val="vi-VN"/>
        </w:rPr>
        <w:t>2. Danh sách cán bộ chấm thi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3"/>
        <w:gridCol w:w="3810"/>
        <w:gridCol w:w="2857"/>
        <w:gridCol w:w="2383"/>
        <w:gridCol w:w="2333"/>
        <w:gridCol w:w="2333"/>
      </w:tblGrid>
      <w:tr w:rsidR="0014677E" w:rsidRPr="00A34DBB" w14:paraId="3BC18EA0" w14:textId="77777777" w:rsidTr="0014677E">
        <w:tc>
          <w:tcPr>
            <w:tcW w:w="309" w:type="pct"/>
            <w:shd w:val="clear" w:color="auto" w:fill="auto"/>
          </w:tcPr>
          <w:p w14:paraId="4AA6D992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TT</w:t>
            </w:r>
          </w:p>
        </w:tc>
        <w:tc>
          <w:tcPr>
            <w:tcW w:w="1303" w:type="pct"/>
            <w:shd w:val="clear" w:color="auto" w:fill="auto"/>
          </w:tcPr>
          <w:p w14:paraId="7DF593D9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Môn thi</w:t>
            </w:r>
          </w:p>
        </w:tc>
        <w:tc>
          <w:tcPr>
            <w:tcW w:w="977" w:type="pct"/>
          </w:tcPr>
          <w:p w14:paraId="5135D58E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Khóa đào tạo</w:t>
            </w:r>
          </w:p>
        </w:tc>
        <w:tc>
          <w:tcPr>
            <w:tcW w:w="815" w:type="pct"/>
          </w:tcPr>
          <w:p w14:paraId="194E8DD1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CBChT 1</w:t>
            </w:r>
          </w:p>
        </w:tc>
        <w:tc>
          <w:tcPr>
            <w:tcW w:w="798" w:type="pct"/>
            <w:shd w:val="clear" w:color="auto" w:fill="auto"/>
          </w:tcPr>
          <w:p w14:paraId="75A34D9C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CBChT2</w:t>
            </w:r>
          </w:p>
        </w:tc>
        <w:tc>
          <w:tcPr>
            <w:tcW w:w="798" w:type="pct"/>
          </w:tcPr>
          <w:p w14:paraId="14E54CD7" w14:textId="77777777" w:rsidR="0014677E" w:rsidRPr="00A34DBB" w:rsidRDefault="0014677E" w:rsidP="00A22FDA">
            <w:pPr>
              <w:pStyle w:val="Table-Header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Số túi</w:t>
            </w:r>
          </w:p>
        </w:tc>
      </w:tr>
      <w:tr w:rsidR="0014677E" w:rsidRPr="00A34DBB" w14:paraId="30E8C667" w14:textId="77777777" w:rsidTr="0014677E">
        <w:tc>
          <w:tcPr>
            <w:tcW w:w="309" w:type="pct"/>
            <w:shd w:val="clear" w:color="auto" w:fill="auto"/>
          </w:tcPr>
          <w:p w14:paraId="0B8964A6" w14:textId="77777777" w:rsidR="0014677E" w:rsidRPr="00A34DBB" w:rsidRDefault="0014677E" w:rsidP="00813C87">
            <w:pPr>
              <w:pStyle w:val="Table-Center"/>
              <w:numPr>
                <w:ilvl w:val="0"/>
                <w:numId w:val="32"/>
              </w:numPr>
              <w:rPr>
                <w:szCs w:val="28"/>
                <w:lang w:val="vi-VN"/>
              </w:rPr>
            </w:pPr>
          </w:p>
        </w:tc>
        <w:tc>
          <w:tcPr>
            <w:tcW w:w="1303" w:type="pct"/>
            <w:shd w:val="clear" w:color="auto" w:fill="auto"/>
          </w:tcPr>
          <w:p w14:paraId="30E6E396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977" w:type="pct"/>
          </w:tcPr>
          <w:p w14:paraId="24B5BC93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815" w:type="pct"/>
          </w:tcPr>
          <w:p w14:paraId="6B100707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798" w:type="pct"/>
            <w:shd w:val="clear" w:color="auto" w:fill="auto"/>
          </w:tcPr>
          <w:p w14:paraId="60EA7726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798" w:type="pct"/>
          </w:tcPr>
          <w:p w14:paraId="1DE9E451" w14:textId="77777777" w:rsidR="0014677E" w:rsidRPr="00A34DBB" w:rsidRDefault="0014677E" w:rsidP="0014677E">
            <w:pPr>
              <w:pStyle w:val="Table-Center"/>
              <w:rPr>
                <w:lang w:val="vi-VN"/>
              </w:rPr>
            </w:pPr>
          </w:p>
        </w:tc>
      </w:tr>
      <w:tr w:rsidR="0014677E" w:rsidRPr="00A34DBB" w14:paraId="144935EB" w14:textId="77777777" w:rsidTr="0014677E">
        <w:tc>
          <w:tcPr>
            <w:tcW w:w="309" w:type="pct"/>
            <w:shd w:val="clear" w:color="auto" w:fill="auto"/>
          </w:tcPr>
          <w:p w14:paraId="6D102220" w14:textId="77777777" w:rsidR="0014677E" w:rsidRPr="00A34DBB" w:rsidRDefault="0014677E" w:rsidP="00813C87">
            <w:pPr>
              <w:pStyle w:val="Table-Center"/>
              <w:numPr>
                <w:ilvl w:val="0"/>
                <w:numId w:val="32"/>
              </w:numPr>
              <w:rPr>
                <w:szCs w:val="28"/>
                <w:lang w:val="vi-VN"/>
              </w:rPr>
            </w:pPr>
          </w:p>
        </w:tc>
        <w:tc>
          <w:tcPr>
            <w:tcW w:w="1303" w:type="pct"/>
            <w:shd w:val="clear" w:color="auto" w:fill="auto"/>
          </w:tcPr>
          <w:p w14:paraId="1EFA151F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977" w:type="pct"/>
          </w:tcPr>
          <w:p w14:paraId="7B090486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815" w:type="pct"/>
          </w:tcPr>
          <w:p w14:paraId="23FF86B6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798" w:type="pct"/>
            <w:shd w:val="clear" w:color="auto" w:fill="auto"/>
          </w:tcPr>
          <w:p w14:paraId="1CDFBBAD" w14:textId="77777777" w:rsidR="0014677E" w:rsidRPr="00A34DBB" w:rsidRDefault="0014677E" w:rsidP="00A22FDA">
            <w:pPr>
              <w:pStyle w:val="Table"/>
              <w:rPr>
                <w:szCs w:val="28"/>
                <w:lang w:val="vi-VN"/>
              </w:rPr>
            </w:pPr>
          </w:p>
        </w:tc>
        <w:tc>
          <w:tcPr>
            <w:tcW w:w="798" w:type="pct"/>
          </w:tcPr>
          <w:p w14:paraId="4E2FA13B" w14:textId="77777777" w:rsidR="0014677E" w:rsidRPr="00A34DBB" w:rsidRDefault="0014677E" w:rsidP="0014677E">
            <w:pPr>
              <w:pStyle w:val="Table-Center"/>
              <w:rPr>
                <w:lang w:val="vi-VN"/>
              </w:rPr>
            </w:pPr>
          </w:p>
        </w:tc>
      </w:tr>
      <w:tr w:rsidR="0014677E" w:rsidRPr="00A34DBB" w14:paraId="5A777961" w14:textId="77777777" w:rsidTr="0014677E">
        <w:tc>
          <w:tcPr>
            <w:tcW w:w="309" w:type="pct"/>
            <w:shd w:val="clear" w:color="auto" w:fill="auto"/>
          </w:tcPr>
          <w:p w14:paraId="57A637E9" w14:textId="77777777" w:rsidR="0014677E" w:rsidRPr="00A34DBB" w:rsidRDefault="0014677E" w:rsidP="00A22FDA">
            <w:pPr>
              <w:pStyle w:val="Table-Center"/>
              <w:rPr>
                <w:szCs w:val="28"/>
              </w:rPr>
            </w:pPr>
            <w:r w:rsidRPr="00A34DBB">
              <w:rPr>
                <w:szCs w:val="28"/>
              </w:rPr>
              <w:t>…</w:t>
            </w:r>
          </w:p>
        </w:tc>
        <w:tc>
          <w:tcPr>
            <w:tcW w:w="1303" w:type="pct"/>
            <w:shd w:val="clear" w:color="auto" w:fill="auto"/>
          </w:tcPr>
          <w:p w14:paraId="1EBBC0AF" w14:textId="77777777" w:rsidR="0014677E" w:rsidRPr="00A34DBB" w:rsidRDefault="000D1FF1" w:rsidP="00A22FDA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977" w:type="pct"/>
          </w:tcPr>
          <w:p w14:paraId="23DBC7A7" w14:textId="77777777" w:rsidR="0014677E" w:rsidRPr="00A34DBB" w:rsidRDefault="000D1FF1" w:rsidP="00A22FDA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815" w:type="pct"/>
          </w:tcPr>
          <w:p w14:paraId="41870F7C" w14:textId="77777777" w:rsidR="0014677E" w:rsidRPr="00A34DBB" w:rsidRDefault="000D1FF1" w:rsidP="00A22FDA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798" w:type="pct"/>
            <w:shd w:val="clear" w:color="auto" w:fill="auto"/>
          </w:tcPr>
          <w:p w14:paraId="7569DC43" w14:textId="77777777" w:rsidR="0014677E" w:rsidRPr="00A34DBB" w:rsidRDefault="000D1FF1" w:rsidP="00A22FDA">
            <w:pPr>
              <w:pStyle w:val="Table"/>
              <w:rPr>
                <w:szCs w:val="28"/>
                <w:lang w:val="vi-VN"/>
              </w:rPr>
            </w:pPr>
            <w:r w:rsidRPr="00A34DBB">
              <w:rPr>
                <w:szCs w:val="28"/>
                <w:lang w:val="vi-VN"/>
              </w:rPr>
              <w:t>...</w:t>
            </w:r>
          </w:p>
        </w:tc>
        <w:tc>
          <w:tcPr>
            <w:tcW w:w="798" w:type="pct"/>
          </w:tcPr>
          <w:p w14:paraId="7933FCD5" w14:textId="77777777" w:rsidR="0014677E" w:rsidRPr="00A34DBB" w:rsidRDefault="000D1FF1" w:rsidP="0014677E">
            <w:pPr>
              <w:pStyle w:val="Table-Center"/>
              <w:rPr>
                <w:lang w:val="vi-VN"/>
              </w:rPr>
            </w:pPr>
            <w:r w:rsidRPr="00A34DBB">
              <w:rPr>
                <w:lang w:val="vi-VN"/>
              </w:rPr>
              <w:t>...</w:t>
            </w:r>
          </w:p>
        </w:tc>
      </w:tr>
    </w:tbl>
    <w:p w14:paraId="34785DC6" w14:textId="77777777" w:rsidR="00813C87" w:rsidRPr="00A34DBB" w:rsidRDefault="00813C87" w:rsidP="00813C87">
      <w:pPr>
        <w:rPr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065"/>
        <w:gridCol w:w="4564"/>
      </w:tblGrid>
      <w:tr w:rsidR="000761C2" w:rsidRPr="00A34DBB" w14:paraId="46443312" w14:textId="77777777" w:rsidTr="000D1FF1">
        <w:tc>
          <w:tcPr>
            <w:tcW w:w="3440" w:type="pct"/>
            <w:shd w:val="clear" w:color="auto" w:fill="auto"/>
          </w:tcPr>
          <w:p w14:paraId="08B23F1D" w14:textId="77777777" w:rsidR="000761C2" w:rsidRPr="00A34DBB" w:rsidRDefault="000761C2" w:rsidP="000D1FF1">
            <w:pPr>
              <w:pStyle w:val="Table-Center"/>
              <w:rPr>
                <w:lang w:val="vi-VN"/>
              </w:rPr>
            </w:pPr>
          </w:p>
        </w:tc>
        <w:tc>
          <w:tcPr>
            <w:tcW w:w="1560" w:type="pct"/>
            <w:shd w:val="clear" w:color="auto" w:fill="auto"/>
          </w:tcPr>
          <w:p w14:paraId="392BE845" w14:textId="77777777" w:rsidR="000761C2" w:rsidRPr="00A34DBB" w:rsidRDefault="000761C2" w:rsidP="000D1FF1">
            <w:pPr>
              <w:pStyle w:val="Table-Center"/>
              <w:rPr>
                <w:b/>
                <w:lang w:val="vi-VN"/>
              </w:rPr>
            </w:pPr>
            <w:r w:rsidRPr="00A34DBB">
              <w:rPr>
                <w:b/>
                <w:lang w:val="vi-VN"/>
              </w:rPr>
              <w:t>THỦ TRƯỞNG ĐƠN VỊ</w:t>
            </w:r>
          </w:p>
          <w:p w14:paraId="647A6366" w14:textId="77777777" w:rsidR="000761C2" w:rsidRPr="00A34DBB" w:rsidRDefault="000761C2" w:rsidP="000D1FF1">
            <w:pPr>
              <w:pStyle w:val="Table-Center"/>
              <w:rPr>
                <w:i/>
                <w:sz w:val="26"/>
                <w:szCs w:val="26"/>
                <w:lang w:val="vi-VN"/>
              </w:rPr>
            </w:pPr>
            <w:r w:rsidRPr="00A34DBB">
              <w:rPr>
                <w:i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41680C69" w14:textId="77777777" w:rsidR="000761C2" w:rsidRPr="00A34DBB" w:rsidRDefault="000761C2" w:rsidP="00DF1C58">
      <w:pPr>
        <w:pStyle w:val="NoIndent"/>
        <w:rPr>
          <w:lang w:val="vi-VN"/>
        </w:rPr>
      </w:pPr>
    </w:p>
    <w:sectPr w:rsidR="000761C2" w:rsidRPr="00A34DBB" w:rsidSect="000A79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077" w:right="907" w:bottom="397" w:left="1304" w:header="567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CF574" w14:textId="77777777" w:rsidR="000A7927" w:rsidRDefault="000A7927" w:rsidP="00D23F21">
      <w:pPr>
        <w:spacing w:line="240" w:lineRule="auto"/>
      </w:pPr>
      <w:r>
        <w:separator/>
      </w:r>
    </w:p>
  </w:endnote>
  <w:endnote w:type="continuationSeparator" w:id="0">
    <w:p w14:paraId="2878338F" w14:textId="77777777" w:rsidR="000A7927" w:rsidRDefault="000A7927" w:rsidP="00D23F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EC1C7" w14:textId="77777777" w:rsidR="00C7150E" w:rsidRDefault="00C715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CF359" w14:textId="77777777" w:rsidR="00C7150E" w:rsidRDefault="00C715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0B7A1" w14:textId="77777777" w:rsidR="00C7150E" w:rsidRDefault="00C71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CD11B" w14:textId="77777777" w:rsidR="000A7927" w:rsidRDefault="000A7927" w:rsidP="00D23F21">
      <w:pPr>
        <w:spacing w:line="240" w:lineRule="auto"/>
      </w:pPr>
      <w:r>
        <w:separator/>
      </w:r>
    </w:p>
  </w:footnote>
  <w:footnote w:type="continuationSeparator" w:id="0">
    <w:p w14:paraId="7F900863" w14:textId="77777777" w:rsidR="000A7927" w:rsidRDefault="000A7927" w:rsidP="00D23F21">
      <w:pPr>
        <w:spacing w:line="240" w:lineRule="auto"/>
      </w:pPr>
      <w:r>
        <w:continuationSeparator/>
      </w:r>
    </w:p>
  </w:footnote>
  <w:footnote w:id="1">
    <w:p w14:paraId="51B28C5D" w14:textId="77777777" w:rsidR="00071EBE" w:rsidRPr="0082666E" w:rsidRDefault="00071EBE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>
        <w:rPr>
          <w:lang w:val="vi-VN"/>
        </w:rPr>
        <w:t>CBChT có thể bắt đầu chấm bài ngày sau thời hạn làm phách.</w:t>
      </w:r>
    </w:p>
  </w:footnote>
  <w:footnote w:id="2">
    <w:p w14:paraId="49BF9C55" w14:textId="77777777" w:rsidR="00071EBE" w:rsidRPr="004E0EB0" w:rsidRDefault="00071EBE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>
        <w:rPr>
          <w:lang w:val="vi-VN"/>
        </w:rPr>
        <w:t>Thời điểm chấm xong được xác định là thời điểm ký Biên bản vào điểm giữa cán bộ chấm thi và đại diện Phòng KT&amp;ĐBCLĐT.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A59B0" w14:textId="77777777" w:rsidR="00C7150E" w:rsidRDefault="00C715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8FB0E" w14:textId="77777777" w:rsidR="00071EBE" w:rsidRDefault="000119CB">
    <w:pPr>
      <w:pStyle w:val="Header"/>
      <w:jc w:val="center"/>
    </w:pPr>
    <w:r>
      <w:fldChar w:fldCharType="begin"/>
    </w:r>
    <w:r w:rsidR="00071EBE">
      <w:instrText xml:space="preserve"> PAGE   \* MERGEFORMAT </w:instrText>
    </w:r>
    <w:r>
      <w:fldChar w:fldCharType="separate"/>
    </w:r>
    <w:r w:rsidR="00657EC8">
      <w:rPr>
        <w:noProof/>
      </w:rPr>
      <w:t>3</w:t>
    </w:r>
    <w:r>
      <w:rPr>
        <w:noProof/>
      </w:rPr>
      <w:fldChar w:fldCharType="end"/>
    </w:r>
  </w:p>
  <w:p w14:paraId="0EB40FDF" w14:textId="77777777" w:rsidR="00071EBE" w:rsidRDefault="00071E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E0D6" w14:textId="77777777" w:rsidR="00C7150E" w:rsidRDefault="00C715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4180E"/>
    <w:multiLevelType w:val="multilevel"/>
    <w:tmpl w:val="9A729DE6"/>
    <w:numStyleLink w:val="nhsnidung"/>
  </w:abstractNum>
  <w:abstractNum w:abstractNumId="1" w15:restartNumberingAfterBreak="0">
    <w:nsid w:val="0D517C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7A5D95"/>
    <w:multiLevelType w:val="multilevel"/>
    <w:tmpl w:val="AD7CDE14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C21D63"/>
    <w:multiLevelType w:val="multilevel"/>
    <w:tmpl w:val="9A729DE6"/>
    <w:lvl w:ilvl="0">
      <w:start w:val="1"/>
      <w:numFmt w:val="decimal"/>
      <w:suff w:val="space"/>
      <w:lvlText w:val="Điều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80217B"/>
    <w:multiLevelType w:val="multilevel"/>
    <w:tmpl w:val="962A484A"/>
    <w:numStyleLink w:val="Danhschkhngnhs"/>
  </w:abstractNum>
  <w:abstractNum w:abstractNumId="5" w15:restartNumberingAfterBreak="0">
    <w:nsid w:val="200060CB"/>
    <w:multiLevelType w:val="multilevel"/>
    <w:tmpl w:val="405C9106"/>
    <w:numStyleLink w:val="TTCBCT"/>
  </w:abstractNum>
  <w:abstractNum w:abstractNumId="6" w15:restartNumberingAfterBreak="0">
    <w:nsid w:val="24435543"/>
    <w:multiLevelType w:val="multilevel"/>
    <w:tmpl w:val="9A729DE6"/>
    <w:numStyleLink w:val="nhsnidung"/>
  </w:abstractNum>
  <w:abstractNum w:abstractNumId="7" w15:restartNumberingAfterBreak="0">
    <w:nsid w:val="24DB13C1"/>
    <w:multiLevelType w:val="multilevel"/>
    <w:tmpl w:val="405C9106"/>
    <w:styleLink w:val="TTCBCT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18155D2"/>
    <w:multiLevelType w:val="multilevel"/>
    <w:tmpl w:val="405C9106"/>
    <w:numStyleLink w:val="TTCBCT"/>
  </w:abstractNum>
  <w:abstractNum w:abstractNumId="9" w15:restartNumberingAfterBreak="0">
    <w:nsid w:val="3D052E2C"/>
    <w:multiLevelType w:val="multilevel"/>
    <w:tmpl w:val="D8860B6E"/>
    <w:numStyleLink w:val="Gchudng-Hanging"/>
  </w:abstractNum>
  <w:abstractNum w:abstractNumId="10" w15:restartNumberingAfterBreak="0">
    <w:nsid w:val="41A05405"/>
    <w:multiLevelType w:val="multilevel"/>
    <w:tmpl w:val="AEA0E1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6BD16FF"/>
    <w:multiLevelType w:val="multilevel"/>
    <w:tmpl w:val="9A729DE6"/>
    <w:numStyleLink w:val="nhsnidung"/>
  </w:abstractNum>
  <w:abstractNum w:abstractNumId="12" w15:restartNumberingAfterBreak="0">
    <w:nsid w:val="47930329"/>
    <w:multiLevelType w:val="multilevel"/>
    <w:tmpl w:val="962A484A"/>
    <w:numStyleLink w:val="Danhschkhngnhs"/>
  </w:abstractNum>
  <w:abstractNum w:abstractNumId="13" w15:restartNumberingAfterBreak="0">
    <w:nsid w:val="4AD338FC"/>
    <w:multiLevelType w:val="multilevel"/>
    <w:tmpl w:val="D8860B6E"/>
    <w:styleLink w:val="Gchudng-Hanging"/>
    <w:lvl w:ilvl="0">
      <w:start w:val="1"/>
      <w:numFmt w:val="bullet"/>
      <w:lvlText w:val=""/>
      <w:lvlJc w:val="left"/>
      <w:pPr>
        <w:tabs>
          <w:tab w:val="num" w:pos="992"/>
        </w:tabs>
        <w:ind w:left="992" w:hanging="283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941A51"/>
    <w:multiLevelType w:val="multilevel"/>
    <w:tmpl w:val="AD7CDE14"/>
    <w:numStyleLink w:val="STT"/>
  </w:abstractNum>
  <w:abstractNum w:abstractNumId="15" w15:restartNumberingAfterBreak="0">
    <w:nsid w:val="58B2607F"/>
    <w:multiLevelType w:val="multilevel"/>
    <w:tmpl w:val="90AA3EF8"/>
    <w:styleLink w:val="nhsninhn"/>
    <w:lvl w:ilvl="0">
      <w:start w:val="1"/>
      <w:numFmt w:val="bullet"/>
      <w:pStyle w:val="NinhnL2"/>
      <w:lvlText w:val=""/>
      <w:lvlJc w:val="left"/>
      <w:pPr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8DD6117"/>
    <w:multiLevelType w:val="multilevel"/>
    <w:tmpl w:val="9A729DE6"/>
    <w:styleLink w:val="nhsnidung"/>
    <w:lvl w:ilvl="0">
      <w:start w:val="1"/>
      <w:numFmt w:val="decimal"/>
      <w:suff w:val="space"/>
      <w:lvlText w:val="Điều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8FF6D82"/>
    <w:multiLevelType w:val="hybridMultilevel"/>
    <w:tmpl w:val="A4888E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797A60"/>
    <w:multiLevelType w:val="multilevel"/>
    <w:tmpl w:val="AD7CDE14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FC41A77"/>
    <w:multiLevelType w:val="hybridMultilevel"/>
    <w:tmpl w:val="84F05E02"/>
    <w:lvl w:ilvl="0" w:tplc="37DEC29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FFF08CC"/>
    <w:multiLevelType w:val="multilevel"/>
    <w:tmpl w:val="962A484A"/>
    <w:numStyleLink w:val="Danhschkhngnhs"/>
  </w:abstractNum>
  <w:abstractNum w:abstractNumId="21" w15:restartNumberingAfterBreak="0">
    <w:nsid w:val="604C7EBF"/>
    <w:multiLevelType w:val="multilevel"/>
    <w:tmpl w:val="962A484A"/>
    <w:numStyleLink w:val="Danhschkhngnhs"/>
  </w:abstractNum>
  <w:abstractNum w:abstractNumId="22" w15:restartNumberingAfterBreak="0">
    <w:nsid w:val="606D0C6C"/>
    <w:multiLevelType w:val="multilevel"/>
    <w:tmpl w:val="AD7CDE14"/>
    <w:styleLink w:val="STT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5D0332B"/>
    <w:multiLevelType w:val="multilevel"/>
    <w:tmpl w:val="D8860B6E"/>
    <w:numStyleLink w:val="Gchudng-Hanging"/>
  </w:abstractNum>
  <w:abstractNum w:abstractNumId="24" w15:restartNumberingAfterBreak="0">
    <w:nsid w:val="66CA1116"/>
    <w:multiLevelType w:val="multilevel"/>
    <w:tmpl w:val="AD7CDE14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92633EA"/>
    <w:multiLevelType w:val="multilevel"/>
    <w:tmpl w:val="9A729DE6"/>
    <w:numStyleLink w:val="nhsnidung"/>
  </w:abstractNum>
  <w:abstractNum w:abstractNumId="26" w15:restartNumberingAfterBreak="0">
    <w:nsid w:val="6B4333DC"/>
    <w:multiLevelType w:val="multilevel"/>
    <w:tmpl w:val="AD7CDE14"/>
    <w:numStyleLink w:val="STT"/>
  </w:abstractNum>
  <w:abstractNum w:abstractNumId="27" w15:restartNumberingAfterBreak="0">
    <w:nsid w:val="6BE92854"/>
    <w:multiLevelType w:val="multilevel"/>
    <w:tmpl w:val="962A484A"/>
    <w:numStyleLink w:val="Danhschkhngnhs"/>
  </w:abstractNum>
  <w:abstractNum w:abstractNumId="28" w15:restartNumberingAfterBreak="0">
    <w:nsid w:val="70484CE5"/>
    <w:multiLevelType w:val="multilevel"/>
    <w:tmpl w:val="AD7CDE14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68C1D39"/>
    <w:multiLevelType w:val="multilevel"/>
    <w:tmpl w:val="AD7CDE14"/>
    <w:numStyleLink w:val="STT"/>
  </w:abstractNum>
  <w:abstractNum w:abstractNumId="30" w15:restartNumberingAfterBreak="0">
    <w:nsid w:val="7BB2417C"/>
    <w:multiLevelType w:val="multilevel"/>
    <w:tmpl w:val="962A484A"/>
    <w:styleLink w:val="Danhschkhngnhs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color w:val="auto"/>
      </w:rPr>
    </w:lvl>
    <w:lvl w:ilvl="1">
      <w:start w:val="1"/>
      <w:numFmt w:val="bullet"/>
      <w:lvlText w:val=""/>
      <w:lvlJc w:val="left"/>
      <w:pPr>
        <w:ind w:left="936" w:hanging="227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75641638">
    <w:abstractNumId w:val="10"/>
  </w:num>
  <w:num w:numId="2" w16cid:durableId="1917475021">
    <w:abstractNumId w:val="13"/>
  </w:num>
  <w:num w:numId="3" w16cid:durableId="600844529">
    <w:abstractNumId w:val="23"/>
  </w:num>
  <w:num w:numId="4" w16cid:durableId="2142992147">
    <w:abstractNumId w:val="9"/>
  </w:num>
  <w:num w:numId="5" w16cid:durableId="648022354">
    <w:abstractNumId w:val="15"/>
  </w:num>
  <w:num w:numId="6" w16cid:durableId="14741778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715164">
    <w:abstractNumId w:val="30"/>
  </w:num>
  <w:num w:numId="8" w16cid:durableId="31422488">
    <w:abstractNumId w:val="22"/>
  </w:num>
  <w:num w:numId="9" w16cid:durableId="1944800853">
    <w:abstractNumId w:val="16"/>
  </w:num>
  <w:num w:numId="10" w16cid:durableId="276719425">
    <w:abstractNumId w:val="14"/>
  </w:num>
  <w:num w:numId="11" w16cid:durableId="981690746">
    <w:abstractNumId w:val="20"/>
  </w:num>
  <w:num w:numId="12" w16cid:durableId="1908151737">
    <w:abstractNumId w:val="12"/>
  </w:num>
  <w:num w:numId="13" w16cid:durableId="655184834">
    <w:abstractNumId w:val="6"/>
  </w:num>
  <w:num w:numId="14" w16cid:durableId="308484859">
    <w:abstractNumId w:val="25"/>
  </w:num>
  <w:num w:numId="15" w16cid:durableId="668215966">
    <w:abstractNumId w:val="11"/>
  </w:num>
  <w:num w:numId="16" w16cid:durableId="324363061">
    <w:abstractNumId w:val="3"/>
  </w:num>
  <w:num w:numId="17" w16cid:durableId="94787734">
    <w:abstractNumId w:val="17"/>
  </w:num>
  <w:num w:numId="18" w16cid:durableId="569268626">
    <w:abstractNumId w:val="4"/>
  </w:num>
  <w:num w:numId="19" w16cid:durableId="394209710">
    <w:abstractNumId w:val="1"/>
  </w:num>
  <w:num w:numId="20" w16cid:durableId="197478257">
    <w:abstractNumId w:val="0"/>
  </w:num>
  <w:num w:numId="21" w16cid:durableId="814834729">
    <w:abstractNumId w:val="29"/>
  </w:num>
  <w:num w:numId="22" w16cid:durableId="1494028422">
    <w:abstractNumId w:val="28"/>
  </w:num>
  <w:num w:numId="23" w16cid:durableId="1347292222">
    <w:abstractNumId w:val="18"/>
  </w:num>
  <w:num w:numId="24" w16cid:durableId="378433487">
    <w:abstractNumId w:val="21"/>
  </w:num>
  <w:num w:numId="25" w16cid:durableId="1692997378">
    <w:abstractNumId w:val="27"/>
  </w:num>
  <w:num w:numId="26" w16cid:durableId="1123422890">
    <w:abstractNumId w:val="19"/>
  </w:num>
  <w:num w:numId="27" w16cid:durableId="1749502120">
    <w:abstractNumId w:val="24"/>
  </w:num>
  <w:num w:numId="28" w16cid:durableId="304164768">
    <w:abstractNumId w:val="7"/>
  </w:num>
  <w:num w:numId="29" w16cid:durableId="472984104">
    <w:abstractNumId w:val="5"/>
  </w:num>
  <w:num w:numId="30" w16cid:durableId="989407383">
    <w:abstractNumId w:val="8"/>
  </w:num>
  <w:num w:numId="31" w16cid:durableId="1479304076">
    <w:abstractNumId w:val="26"/>
  </w:num>
  <w:num w:numId="32" w16cid:durableId="1378970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9A"/>
    <w:rsid w:val="00002427"/>
    <w:rsid w:val="0000338F"/>
    <w:rsid w:val="00011259"/>
    <w:rsid w:val="000119CB"/>
    <w:rsid w:val="000244F6"/>
    <w:rsid w:val="00026754"/>
    <w:rsid w:val="0003127C"/>
    <w:rsid w:val="000326A1"/>
    <w:rsid w:val="00036ED4"/>
    <w:rsid w:val="0005031B"/>
    <w:rsid w:val="00054D29"/>
    <w:rsid w:val="00064761"/>
    <w:rsid w:val="00064796"/>
    <w:rsid w:val="00066859"/>
    <w:rsid w:val="00070A40"/>
    <w:rsid w:val="000717F4"/>
    <w:rsid w:val="00071E07"/>
    <w:rsid w:val="00071EBE"/>
    <w:rsid w:val="00072FB7"/>
    <w:rsid w:val="000761C2"/>
    <w:rsid w:val="00080288"/>
    <w:rsid w:val="00082ED1"/>
    <w:rsid w:val="00085C25"/>
    <w:rsid w:val="000868E8"/>
    <w:rsid w:val="00096290"/>
    <w:rsid w:val="00097A64"/>
    <w:rsid w:val="000A58D0"/>
    <w:rsid w:val="000A7927"/>
    <w:rsid w:val="000B2AB4"/>
    <w:rsid w:val="000B7740"/>
    <w:rsid w:val="000C0BA2"/>
    <w:rsid w:val="000C254D"/>
    <w:rsid w:val="000D0C34"/>
    <w:rsid w:val="000D1FF1"/>
    <w:rsid w:val="000D54CF"/>
    <w:rsid w:val="000E1ABB"/>
    <w:rsid w:val="000E745A"/>
    <w:rsid w:val="000F0F2D"/>
    <w:rsid w:val="000F66A1"/>
    <w:rsid w:val="00101C8D"/>
    <w:rsid w:val="00107560"/>
    <w:rsid w:val="001266B1"/>
    <w:rsid w:val="00134469"/>
    <w:rsid w:val="00137FAB"/>
    <w:rsid w:val="001426D9"/>
    <w:rsid w:val="0014677E"/>
    <w:rsid w:val="00152C78"/>
    <w:rsid w:val="0015507F"/>
    <w:rsid w:val="001620FF"/>
    <w:rsid w:val="00170F67"/>
    <w:rsid w:val="0017334E"/>
    <w:rsid w:val="00180CA0"/>
    <w:rsid w:val="0018166F"/>
    <w:rsid w:val="00182DB9"/>
    <w:rsid w:val="00185D6A"/>
    <w:rsid w:val="00191983"/>
    <w:rsid w:val="001925D6"/>
    <w:rsid w:val="00194B5D"/>
    <w:rsid w:val="00195FB0"/>
    <w:rsid w:val="001968FB"/>
    <w:rsid w:val="00197160"/>
    <w:rsid w:val="001A509C"/>
    <w:rsid w:val="001C1553"/>
    <w:rsid w:val="001C2B1C"/>
    <w:rsid w:val="001C2FE5"/>
    <w:rsid w:val="001C38A7"/>
    <w:rsid w:val="001C536D"/>
    <w:rsid w:val="001D2E98"/>
    <w:rsid w:val="001E0429"/>
    <w:rsid w:val="001E09D9"/>
    <w:rsid w:val="001E46BF"/>
    <w:rsid w:val="001F19AF"/>
    <w:rsid w:val="001F52D0"/>
    <w:rsid w:val="001F71A9"/>
    <w:rsid w:val="001F7B93"/>
    <w:rsid w:val="00202D19"/>
    <w:rsid w:val="00207405"/>
    <w:rsid w:val="0021564F"/>
    <w:rsid w:val="00221F94"/>
    <w:rsid w:val="002241FC"/>
    <w:rsid w:val="00224EF7"/>
    <w:rsid w:val="00236DFC"/>
    <w:rsid w:val="002378C6"/>
    <w:rsid w:val="002453F5"/>
    <w:rsid w:val="00247ABE"/>
    <w:rsid w:val="00251852"/>
    <w:rsid w:val="00254B28"/>
    <w:rsid w:val="00256418"/>
    <w:rsid w:val="00256A8C"/>
    <w:rsid w:val="00265122"/>
    <w:rsid w:val="00266BC8"/>
    <w:rsid w:val="002720E2"/>
    <w:rsid w:val="0027335E"/>
    <w:rsid w:val="002744EB"/>
    <w:rsid w:val="002749F6"/>
    <w:rsid w:val="00275A86"/>
    <w:rsid w:val="00276012"/>
    <w:rsid w:val="0027768B"/>
    <w:rsid w:val="002778BC"/>
    <w:rsid w:val="00280E73"/>
    <w:rsid w:val="00291202"/>
    <w:rsid w:val="00295226"/>
    <w:rsid w:val="00297556"/>
    <w:rsid w:val="002A2D08"/>
    <w:rsid w:val="002A385C"/>
    <w:rsid w:val="002A4E16"/>
    <w:rsid w:val="002A6314"/>
    <w:rsid w:val="002A6C21"/>
    <w:rsid w:val="002B1109"/>
    <w:rsid w:val="002B78B0"/>
    <w:rsid w:val="002C4068"/>
    <w:rsid w:val="002D18F3"/>
    <w:rsid w:val="002D3B99"/>
    <w:rsid w:val="002D6991"/>
    <w:rsid w:val="002E15D7"/>
    <w:rsid w:val="002E4DA8"/>
    <w:rsid w:val="002E6033"/>
    <w:rsid w:val="003058F7"/>
    <w:rsid w:val="00305AA1"/>
    <w:rsid w:val="003117E0"/>
    <w:rsid w:val="00324A46"/>
    <w:rsid w:val="00324D72"/>
    <w:rsid w:val="0032601F"/>
    <w:rsid w:val="00334B4E"/>
    <w:rsid w:val="00337D43"/>
    <w:rsid w:val="003421CB"/>
    <w:rsid w:val="00345DB6"/>
    <w:rsid w:val="003501AF"/>
    <w:rsid w:val="00351E3D"/>
    <w:rsid w:val="00352F4F"/>
    <w:rsid w:val="00360011"/>
    <w:rsid w:val="00360D3F"/>
    <w:rsid w:val="00364A91"/>
    <w:rsid w:val="00367C63"/>
    <w:rsid w:val="0037140E"/>
    <w:rsid w:val="003733EE"/>
    <w:rsid w:val="00375F82"/>
    <w:rsid w:val="00376269"/>
    <w:rsid w:val="00384F86"/>
    <w:rsid w:val="00385665"/>
    <w:rsid w:val="00386914"/>
    <w:rsid w:val="003A2914"/>
    <w:rsid w:val="003A7582"/>
    <w:rsid w:val="003B247B"/>
    <w:rsid w:val="003B3165"/>
    <w:rsid w:val="003B4B8E"/>
    <w:rsid w:val="003B7228"/>
    <w:rsid w:val="003C4C7F"/>
    <w:rsid w:val="003C65CD"/>
    <w:rsid w:val="003D0B8E"/>
    <w:rsid w:val="003D2089"/>
    <w:rsid w:val="003D5E9F"/>
    <w:rsid w:val="003D6B6C"/>
    <w:rsid w:val="003E00C2"/>
    <w:rsid w:val="003E106B"/>
    <w:rsid w:val="003E1247"/>
    <w:rsid w:val="003F07DA"/>
    <w:rsid w:val="003F5D13"/>
    <w:rsid w:val="00400054"/>
    <w:rsid w:val="00402684"/>
    <w:rsid w:val="00422D91"/>
    <w:rsid w:val="004252F0"/>
    <w:rsid w:val="00444C9A"/>
    <w:rsid w:val="0045459A"/>
    <w:rsid w:val="00467A4C"/>
    <w:rsid w:val="00467DAE"/>
    <w:rsid w:val="00474192"/>
    <w:rsid w:val="00475740"/>
    <w:rsid w:val="00477568"/>
    <w:rsid w:val="00487C59"/>
    <w:rsid w:val="00490E59"/>
    <w:rsid w:val="004939F3"/>
    <w:rsid w:val="00496478"/>
    <w:rsid w:val="004A1EB0"/>
    <w:rsid w:val="004A28AE"/>
    <w:rsid w:val="004A4E86"/>
    <w:rsid w:val="004B1EB8"/>
    <w:rsid w:val="004C016A"/>
    <w:rsid w:val="004C33E2"/>
    <w:rsid w:val="004C54EE"/>
    <w:rsid w:val="004C5952"/>
    <w:rsid w:val="004D1612"/>
    <w:rsid w:val="004D4B62"/>
    <w:rsid w:val="004E018D"/>
    <w:rsid w:val="004E0D52"/>
    <w:rsid w:val="004E0EB0"/>
    <w:rsid w:val="004E3E1B"/>
    <w:rsid w:val="004E4C8F"/>
    <w:rsid w:val="004E7078"/>
    <w:rsid w:val="004F2BFB"/>
    <w:rsid w:val="005017DB"/>
    <w:rsid w:val="00510A47"/>
    <w:rsid w:val="00511969"/>
    <w:rsid w:val="005145DD"/>
    <w:rsid w:val="005146FD"/>
    <w:rsid w:val="00515AA2"/>
    <w:rsid w:val="00516FCD"/>
    <w:rsid w:val="00533B18"/>
    <w:rsid w:val="00533C9F"/>
    <w:rsid w:val="005373F9"/>
    <w:rsid w:val="0054256E"/>
    <w:rsid w:val="00547123"/>
    <w:rsid w:val="005504AD"/>
    <w:rsid w:val="00551153"/>
    <w:rsid w:val="005604B4"/>
    <w:rsid w:val="00561B73"/>
    <w:rsid w:val="005624A5"/>
    <w:rsid w:val="00594718"/>
    <w:rsid w:val="005A4EDE"/>
    <w:rsid w:val="005B26A0"/>
    <w:rsid w:val="005B4BA2"/>
    <w:rsid w:val="005B6A6F"/>
    <w:rsid w:val="005C1F25"/>
    <w:rsid w:val="005D55BA"/>
    <w:rsid w:val="005D5E61"/>
    <w:rsid w:val="005D6441"/>
    <w:rsid w:val="005E4C22"/>
    <w:rsid w:val="005E79CA"/>
    <w:rsid w:val="005F08AA"/>
    <w:rsid w:val="005F46DA"/>
    <w:rsid w:val="005F4E20"/>
    <w:rsid w:val="00604746"/>
    <w:rsid w:val="0060594E"/>
    <w:rsid w:val="00612B2D"/>
    <w:rsid w:val="00620C95"/>
    <w:rsid w:val="00622FD3"/>
    <w:rsid w:val="00625E05"/>
    <w:rsid w:val="00630F46"/>
    <w:rsid w:val="006357E9"/>
    <w:rsid w:val="0063688B"/>
    <w:rsid w:val="00651561"/>
    <w:rsid w:val="00651BC2"/>
    <w:rsid w:val="00657A6E"/>
    <w:rsid w:val="00657EC8"/>
    <w:rsid w:val="006619AC"/>
    <w:rsid w:val="00670A22"/>
    <w:rsid w:val="006720C7"/>
    <w:rsid w:val="00673263"/>
    <w:rsid w:val="00674FF3"/>
    <w:rsid w:val="00675E80"/>
    <w:rsid w:val="00681F41"/>
    <w:rsid w:val="00683350"/>
    <w:rsid w:val="00690309"/>
    <w:rsid w:val="006906A4"/>
    <w:rsid w:val="006935E4"/>
    <w:rsid w:val="006A027D"/>
    <w:rsid w:val="006A6059"/>
    <w:rsid w:val="006A79C7"/>
    <w:rsid w:val="006A7B2D"/>
    <w:rsid w:val="006B4265"/>
    <w:rsid w:val="006B6F4A"/>
    <w:rsid w:val="006C0825"/>
    <w:rsid w:val="006C301D"/>
    <w:rsid w:val="006C7BC5"/>
    <w:rsid w:val="006D178E"/>
    <w:rsid w:val="006D1CC5"/>
    <w:rsid w:val="006D3D20"/>
    <w:rsid w:val="006E2333"/>
    <w:rsid w:val="006E3CFC"/>
    <w:rsid w:val="006E5140"/>
    <w:rsid w:val="006F286F"/>
    <w:rsid w:val="00701589"/>
    <w:rsid w:val="00702282"/>
    <w:rsid w:val="00705978"/>
    <w:rsid w:val="00710684"/>
    <w:rsid w:val="007109E7"/>
    <w:rsid w:val="00720B85"/>
    <w:rsid w:val="00727709"/>
    <w:rsid w:val="00731705"/>
    <w:rsid w:val="00735802"/>
    <w:rsid w:val="00735F7F"/>
    <w:rsid w:val="0075665A"/>
    <w:rsid w:val="00756D59"/>
    <w:rsid w:val="00760058"/>
    <w:rsid w:val="00761556"/>
    <w:rsid w:val="00762235"/>
    <w:rsid w:val="007750BD"/>
    <w:rsid w:val="00775432"/>
    <w:rsid w:val="00781276"/>
    <w:rsid w:val="007821EA"/>
    <w:rsid w:val="00785004"/>
    <w:rsid w:val="007931FF"/>
    <w:rsid w:val="007955AB"/>
    <w:rsid w:val="007A123E"/>
    <w:rsid w:val="007B3647"/>
    <w:rsid w:val="007B3CF3"/>
    <w:rsid w:val="007B43FE"/>
    <w:rsid w:val="007C1B2D"/>
    <w:rsid w:val="007C67E9"/>
    <w:rsid w:val="007F165E"/>
    <w:rsid w:val="007F3F67"/>
    <w:rsid w:val="007F4EE0"/>
    <w:rsid w:val="00801A44"/>
    <w:rsid w:val="00804C5F"/>
    <w:rsid w:val="008055EE"/>
    <w:rsid w:val="00810608"/>
    <w:rsid w:val="00813C87"/>
    <w:rsid w:val="00816523"/>
    <w:rsid w:val="008175F9"/>
    <w:rsid w:val="00822F74"/>
    <w:rsid w:val="0082666E"/>
    <w:rsid w:val="008317CB"/>
    <w:rsid w:val="00834EC1"/>
    <w:rsid w:val="00834F74"/>
    <w:rsid w:val="00840876"/>
    <w:rsid w:val="008454C7"/>
    <w:rsid w:val="008462A7"/>
    <w:rsid w:val="0085414A"/>
    <w:rsid w:val="008607B0"/>
    <w:rsid w:val="00864831"/>
    <w:rsid w:val="0086709A"/>
    <w:rsid w:val="0087590C"/>
    <w:rsid w:val="00877364"/>
    <w:rsid w:val="00880820"/>
    <w:rsid w:val="00883AD8"/>
    <w:rsid w:val="00886C74"/>
    <w:rsid w:val="0089148C"/>
    <w:rsid w:val="008971B7"/>
    <w:rsid w:val="008A4246"/>
    <w:rsid w:val="008B005A"/>
    <w:rsid w:val="008D36C1"/>
    <w:rsid w:val="008D4129"/>
    <w:rsid w:val="008E5633"/>
    <w:rsid w:val="008E7FBE"/>
    <w:rsid w:val="008F2975"/>
    <w:rsid w:val="008F2E1D"/>
    <w:rsid w:val="008F3678"/>
    <w:rsid w:val="008F50BE"/>
    <w:rsid w:val="008F7648"/>
    <w:rsid w:val="008F7916"/>
    <w:rsid w:val="0090158D"/>
    <w:rsid w:val="009066EB"/>
    <w:rsid w:val="0091360B"/>
    <w:rsid w:val="00916014"/>
    <w:rsid w:val="00921CC2"/>
    <w:rsid w:val="00923933"/>
    <w:rsid w:val="00937011"/>
    <w:rsid w:val="00937F3A"/>
    <w:rsid w:val="00941494"/>
    <w:rsid w:val="00944F8C"/>
    <w:rsid w:val="00962A27"/>
    <w:rsid w:val="0097063A"/>
    <w:rsid w:val="009749B2"/>
    <w:rsid w:val="0097650F"/>
    <w:rsid w:val="0098308C"/>
    <w:rsid w:val="009912A2"/>
    <w:rsid w:val="0099303B"/>
    <w:rsid w:val="009947C7"/>
    <w:rsid w:val="009954DE"/>
    <w:rsid w:val="009A3EEF"/>
    <w:rsid w:val="009A557C"/>
    <w:rsid w:val="009B6967"/>
    <w:rsid w:val="009B7632"/>
    <w:rsid w:val="009D4C1D"/>
    <w:rsid w:val="009D7A9A"/>
    <w:rsid w:val="009E0A48"/>
    <w:rsid w:val="009E525F"/>
    <w:rsid w:val="009E6220"/>
    <w:rsid w:val="009F333F"/>
    <w:rsid w:val="009F3DDD"/>
    <w:rsid w:val="009F43A4"/>
    <w:rsid w:val="00A05A47"/>
    <w:rsid w:val="00A1405B"/>
    <w:rsid w:val="00A141D4"/>
    <w:rsid w:val="00A1511D"/>
    <w:rsid w:val="00A21858"/>
    <w:rsid w:val="00A22FDA"/>
    <w:rsid w:val="00A34DBB"/>
    <w:rsid w:val="00A360C2"/>
    <w:rsid w:val="00A40CA7"/>
    <w:rsid w:val="00A45152"/>
    <w:rsid w:val="00A46B99"/>
    <w:rsid w:val="00A50C64"/>
    <w:rsid w:val="00A513B9"/>
    <w:rsid w:val="00A709A2"/>
    <w:rsid w:val="00A747E6"/>
    <w:rsid w:val="00A82509"/>
    <w:rsid w:val="00A82FCC"/>
    <w:rsid w:val="00AA3A2E"/>
    <w:rsid w:val="00AB04EA"/>
    <w:rsid w:val="00AB2762"/>
    <w:rsid w:val="00AB562E"/>
    <w:rsid w:val="00AB7F63"/>
    <w:rsid w:val="00AC07D7"/>
    <w:rsid w:val="00AC3223"/>
    <w:rsid w:val="00AC74F7"/>
    <w:rsid w:val="00AD3E1D"/>
    <w:rsid w:val="00AD67E6"/>
    <w:rsid w:val="00AE1E58"/>
    <w:rsid w:val="00AE21FE"/>
    <w:rsid w:val="00B04800"/>
    <w:rsid w:val="00B15C16"/>
    <w:rsid w:val="00B21257"/>
    <w:rsid w:val="00B23A19"/>
    <w:rsid w:val="00B26E85"/>
    <w:rsid w:val="00B34AB1"/>
    <w:rsid w:val="00B3593A"/>
    <w:rsid w:val="00B37E3A"/>
    <w:rsid w:val="00B40109"/>
    <w:rsid w:val="00B40EB4"/>
    <w:rsid w:val="00B438E2"/>
    <w:rsid w:val="00B46E75"/>
    <w:rsid w:val="00B52C2E"/>
    <w:rsid w:val="00B54E02"/>
    <w:rsid w:val="00B579AE"/>
    <w:rsid w:val="00B64CBA"/>
    <w:rsid w:val="00B754C7"/>
    <w:rsid w:val="00B76FBA"/>
    <w:rsid w:val="00B9650F"/>
    <w:rsid w:val="00B96BD0"/>
    <w:rsid w:val="00BA2E81"/>
    <w:rsid w:val="00BA3558"/>
    <w:rsid w:val="00BA3AD3"/>
    <w:rsid w:val="00BA4765"/>
    <w:rsid w:val="00BA5864"/>
    <w:rsid w:val="00BB13ED"/>
    <w:rsid w:val="00BC3108"/>
    <w:rsid w:val="00BC3763"/>
    <w:rsid w:val="00BC4DDE"/>
    <w:rsid w:val="00BC55B3"/>
    <w:rsid w:val="00BD4170"/>
    <w:rsid w:val="00BD6A17"/>
    <w:rsid w:val="00BF1AB6"/>
    <w:rsid w:val="00BF2874"/>
    <w:rsid w:val="00BF661E"/>
    <w:rsid w:val="00C04122"/>
    <w:rsid w:val="00C048AF"/>
    <w:rsid w:val="00C05EBB"/>
    <w:rsid w:val="00C34BF0"/>
    <w:rsid w:val="00C35537"/>
    <w:rsid w:val="00C44734"/>
    <w:rsid w:val="00C6064D"/>
    <w:rsid w:val="00C67607"/>
    <w:rsid w:val="00C7150E"/>
    <w:rsid w:val="00C76C84"/>
    <w:rsid w:val="00C77458"/>
    <w:rsid w:val="00C813D8"/>
    <w:rsid w:val="00C838DB"/>
    <w:rsid w:val="00C9095C"/>
    <w:rsid w:val="00C92728"/>
    <w:rsid w:val="00C9574B"/>
    <w:rsid w:val="00CA5B8E"/>
    <w:rsid w:val="00CA6BB0"/>
    <w:rsid w:val="00CB347E"/>
    <w:rsid w:val="00CB6B8E"/>
    <w:rsid w:val="00CC2792"/>
    <w:rsid w:val="00CD78C0"/>
    <w:rsid w:val="00CE1182"/>
    <w:rsid w:val="00CE5835"/>
    <w:rsid w:val="00CF21E1"/>
    <w:rsid w:val="00D017FF"/>
    <w:rsid w:val="00D06874"/>
    <w:rsid w:val="00D20568"/>
    <w:rsid w:val="00D23F21"/>
    <w:rsid w:val="00D32AB4"/>
    <w:rsid w:val="00D338FC"/>
    <w:rsid w:val="00D3526B"/>
    <w:rsid w:val="00D35D78"/>
    <w:rsid w:val="00D37390"/>
    <w:rsid w:val="00D37533"/>
    <w:rsid w:val="00D4279B"/>
    <w:rsid w:val="00D45093"/>
    <w:rsid w:val="00D46C47"/>
    <w:rsid w:val="00D47D60"/>
    <w:rsid w:val="00D50999"/>
    <w:rsid w:val="00D628DD"/>
    <w:rsid w:val="00D72359"/>
    <w:rsid w:val="00D76B8C"/>
    <w:rsid w:val="00D80AF5"/>
    <w:rsid w:val="00D8291E"/>
    <w:rsid w:val="00DA20E2"/>
    <w:rsid w:val="00DA2418"/>
    <w:rsid w:val="00DA2FA8"/>
    <w:rsid w:val="00DB17E0"/>
    <w:rsid w:val="00DB31D7"/>
    <w:rsid w:val="00DB63A6"/>
    <w:rsid w:val="00DD1573"/>
    <w:rsid w:val="00DD187F"/>
    <w:rsid w:val="00DD3757"/>
    <w:rsid w:val="00DD47E4"/>
    <w:rsid w:val="00DD6C85"/>
    <w:rsid w:val="00DF1C58"/>
    <w:rsid w:val="00DF7C0E"/>
    <w:rsid w:val="00E03917"/>
    <w:rsid w:val="00E06BEA"/>
    <w:rsid w:val="00E11021"/>
    <w:rsid w:val="00E20F11"/>
    <w:rsid w:val="00E2139C"/>
    <w:rsid w:val="00E266C2"/>
    <w:rsid w:val="00E324EC"/>
    <w:rsid w:val="00E3275A"/>
    <w:rsid w:val="00E35B14"/>
    <w:rsid w:val="00E445DE"/>
    <w:rsid w:val="00E51C30"/>
    <w:rsid w:val="00E553FB"/>
    <w:rsid w:val="00E57AA4"/>
    <w:rsid w:val="00E57C5C"/>
    <w:rsid w:val="00E667B8"/>
    <w:rsid w:val="00E66EB3"/>
    <w:rsid w:val="00E70C78"/>
    <w:rsid w:val="00E7173B"/>
    <w:rsid w:val="00E75E92"/>
    <w:rsid w:val="00E80EE0"/>
    <w:rsid w:val="00E93B64"/>
    <w:rsid w:val="00E9414E"/>
    <w:rsid w:val="00EA5EAA"/>
    <w:rsid w:val="00EA7BE2"/>
    <w:rsid w:val="00EB38E6"/>
    <w:rsid w:val="00EB728C"/>
    <w:rsid w:val="00EC170A"/>
    <w:rsid w:val="00EC5C10"/>
    <w:rsid w:val="00EC745E"/>
    <w:rsid w:val="00EC751F"/>
    <w:rsid w:val="00ED3088"/>
    <w:rsid w:val="00ED6B36"/>
    <w:rsid w:val="00ED7AE1"/>
    <w:rsid w:val="00EE4E9E"/>
    <w:rsid w:val="00F03B2B"/>
    <w:rsid w:val="00F0587D"/>
    <w:rsid w:val="00F07D4B"/>
    <w:rsid w:val="00F14DD5"/>
    <w:rsid w:val="00F20D57"/>
    <w:rsid w:val="00F22867"/>
    <w:rsid w:val="00F26685"/>
    <w:rsid w:val="00F37B95"/>
    <w:rsid w:val="00F47831"/>
    <w:rsid w:val="00F529CE"/>
    <w:rsid w:val="00F664CF"/>
    <w:rsid w:val="00F81A2B"/>
    <w:rsid w:val="00F82B0F"/>
    <w:rsid w:val="00F83A7B"/>
    <w:rsid w:val="00F843BB"/>
    <w:rsid w:val="00F9414B"/>
    <w:rsid w:val="00FA0A56"/>
    <w:rsid w:val="00FA115A"/>
    <w:rsid w:val="00FB463C"/>
    <w:rsid w:val="00FD44AA"/>
    <w:rsid w:val="00FD4D5E"/>
    <w:rsid w:val="00FD66AC"/>
    <w:rsid w:val="00FE110B"/>
    <w:rsid w:val="00FE5492"/>
    <w:rsid w:val="00FF5FAC"/>
    <w:rsid w:val="00FF6218"/>
    <w:rsid w:val="00FF71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99E94"/>
  <w15:docId w15:val="{8A6C97C1-0D9F-434E-9044-C368910E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B2B"/>
    <w:pPr>
      <w:spacing w:line="276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2F0"/>
    <w:pPr>
      <w:keepNext/>
      <w:spacing w:before="120"/>
      <w:ind w:firstLine="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8D0"/>
    <w:pPr>
      <w:keepNext/>
      <w:spacing w:before="120" w:after="60"/>
      <w:ind w:firstLine="0"/>
      <w:outlineLvl w:val="1"/>
    </w:pPr>
    <w:rPr>
      <w:b/>
      <w:bCs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4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ngtiu">
    <w:name w:val="Dòng tiêu đề"/>
    <w:qFormat/>
    <w:rsid w:val="00C77458"/>
    <w:pPr>
      <w:jc w:val="center"/>
    </w:pPr>
    <w:rPr>
      <w:rFonts w:ascii="Times New Roman" w:hAnsi="Times New Roman"/>
      <w:sz w:val="2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02282"/>
    <w:pPr>
      <w:spacing w:before="120" w:line="240" w:lineRule="auto"/>
      <w:ind w:firstLine="0"/>
      <w:jc w:val="center"/>
      <w:outlineLvl w:val="0"/>
    </w:pPr>
    <w:rPr>
      <w:b/>
      <w:bCs/>
      <w:kern w:val="28"/>
      <w:szCs w:val="32"/>
    </w:rPr>
  </w:style>
  <w:style w:type="character" w:customStyle="1" w:styleId="TitleChar">
    <w:name w:val="Title Char"/>
    <w:link w:val="Title"/>
    <w:uiPriority w:val="10"/>
    <w:rsid w:val="00702282"/>
    <w:rPr>
      <w:rFonts w:ascii="Times New Roman" w:hAnsi="Times New Roman"/>
      <w:b/>
      <w:bCs/>
      <w:kern w:val="28"/>
      <w:sz w:val="28"/>
      <w:szCs w:val="32"/>
    </w:rPr>
  </w:style>
  <w:style w:type="numbering" w:customStyle="1" w:styleId="Gchudng-Hanging">
    <w:name w:val="Gạch đầu dòng - Hanging"/>
    <w:uiPriority w:val="99"/>
    <w:rsid w:val="003421CB"/>
    <w:pPr>
      <w:numPr>
        <w:numId w:val="2"/>
      </w:numPr>
    </w:pPr>
  </w:style>
  <w:style w:type="paragraph" w:customStyle="1" w:styleId="Dngktn">
    <w:name w:val="Dòng ký tên"/>
    <w:basedOn w:val="Normal"/>
    <w:qFormat/>
    <w:rsid w:val="001C2B1C"/>
    <w:pPr>
      <w:spacing w:line="240" w:lineRule="auto"/>
      <w:ind w:firstLine="0"/>
      <w:jc w:val="center"/>
    </w:pPr>
    <w:rPr>
      <w:b/>
    </w:rPr>
  </w:style>
  <w:style w:type="paragraph" w:customStyle="1" w:styleId="NinhnL1">
    <w:name w:val="Nơi nhận. L1"/>
    <w:basedOn w:val="Normal"/>
    <w:qFormat/>
    <w:rsid w:val="009B6967"/>
    <w:pPr>
      <w:spacing w:line="240" w:lineRule="auto"/>
      <w:ind w:firstLine="0"/>
    </w:pPr>
    <w:rPr>
      <w:b/>
      <w:i/>
      <w:sz w:val="24"/>
    </w:rPr>
  </w:style>
  <w:style w:type="paragraph" w:customStyle="1" w:styleId="NinhnL2">
    <w:name w:val="Nơi nhận. L2"/>
    <w:basedOn w:val="Normal"/>
    <w:qFormat/>
    <w:rsid w:val="00FE110B"/>
    <w:pPr>
      <w:numPr>
        <w:numId w:val="5"/>
      </w:numPr>
      <w:spacing w:line="240" w:lineRule="auto"/>
    </w:pPr>
    <w:rPr>
      <w:sz w:val="22"/>
    </w:rPr>
  </w:style>
  <w:style w:type="numbering" w:customStyle="1" w:styleId="nhsninhn">
    <w:name w:val="Đánh số nơi nhận"/>
    <w:uiPriority w:val="99"/>
    <w:rsid w:val="00A360C2"/>
    <w:pPr>
      <w:numPr>
        <w:numId w:val="5"/>
      </w:numPr>
    </w:pPr>
  </w:style>
  <w:style w:type="character" w:styleId="Emphasis">
    <w:name w:val="Emphasis"/>
    <w:uiPriority w:val="20"/>
    <w:qFormat/>
    <w:rsid w:val="00B96BD0"/>
    <w:rPr>
      <w:i/>
      <w:iCs/>
    </w:rPr>
  </w:style>
  <w:style w:type="paragraph" w:customStyle="1" w:styleId="Table">
    <w:name w:val="Table"/>
    <w:basedOn w:val="Normal"/>
    <w:qFormat/>
    <w:rsid w:val="004C54EE"/>
    <w:pPr>
      <w:spacing w:before="60" w:after="60" w:line="240" w:lineRule="auto"/>
      <w:ind w:firstLine="0"/>
      <w:contextualSpacing/>
      <w:jc w:val="left"/>
    </w:pPr>
    <w:rPr>
      <w:rFonts w:eastAsia="Calibri"/>
    </w:rPr>
  </w:style>
  <w:style w:type="paragraph" w:customStyle="1" w:styleId="Table-Center">
    <w:name w:val="Table-Center"/>
    <w:basedOn w:val="Table"/>
    <w:qFormat/>
    <w:rsid w:val="00375F82"/>
    <w:pPr>
      <w:jc w:val="center"/>
    </w:pPr>
  </w:style>
  <w:style w:type="paragraph" w:customStyle="1" w:styleId="Table-Header">
    <w:name w:val="Table-Header"/>
    <w:basedOn w:val="Table"/>
    <w:qFormat/>
    <w:rsid w:val="00375F82"/>
    <w:pPr>
      <w:keepNext/>
      <w:keepLines/>
      <w:jc w:val="center"/>
    </w:pPr>
    <w:rPr>
      <w:b/>
    </w:rPr>
  </w:style>
  <w:style w:type="paragraph" w:customStyle="1" w:styleId="NoIndent">
    <w:name w:val="No Indent"/>
    <w:basedOn w:val="Normal"/>
    <w:qFormat/>
    <w:rsid w:val="00375F82"/>
    <w:pPr>
      <w:spacing w:line="360" w:lineRule="auto"/>
      <w:ind w:firstLine="0"/>
    </w:pPr>
    <w:rPr>
      <w:rFonts w:eastAsia="Calibri"/>
    </w:rPr>
  </w:style>
  <w:style w:type="numbering" w:customStyle="1" w:styleId="Danhschkhngnhs">
    <w:name w:val="Danh sách không đánh số"/>
    <w:uiPriority w:val="99"/>
    <w:rsid w:val="003C65CD"/>
    <w:pPr>
      <w:numPr>
        <w:numId w:val="7"/>
      </w:numPr>
    </w:pPr>
  </w:style>
  <w:style w:type="numbering" w:customStyle="1" w:styleId="STT">
    <w:name w:val="STT"/>
    <w:uiPriority w:val="99"/>
    <w:rsid w:val="00375F82"/>
    <w:pPr>
      <w:numPr>
        <w:numId w:val="8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375F82"/>
    <w:pPr>
      <w:spacing w:line="240" w:lineRule="auto"/>
      <w:ind w:firstLine="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sid w:val="00375F82"/>
    <w:rPr>
      <w:rFonts w:ascii="Times New Roman" w:hAnsi="Times New Roman"/>
      <w:sz w:val="24"/>
      <w:szCs w:val="24"/>
    </w:rPr>
  </w:style>
  <w:style w:type="numbering" w:customStyle="1" w:styleId="nhsnidung">
    <w:name w:val="Đánh số nội dung"/>
    <w:uiPriority w:val="99"/>
    <w:rsid w:val="00BC3763"/>
    <w:pPr>
      <w:numPr>
        <w:numId w:val="9"/>
      </w:numPr>
    </w:pPr>
  </w:style>
  <w:style w:type="character" w:styleId="Strong">
    <w:name w:val="Strong"/>
    <w:uiPriority w:val="22"/>
    <w:qFormat/>
    <w:rsid w:val="00375F82"/>
    <w:rPr>
      <w:b/>
      <w:bCs/>
    </w:rPr>
  </w:style>
  <w:style w:type="paragraph" w:customStyle="1" w:styleId="Ghich">
    <w:name w:val="Ghi chú"/>
    <w:basedOn w:val="Normal"/>
    <w:qFormat/>
    <w:rsid w:val="00702282"/>
    <w:pPr>
      <w:spacing w:after="360" w:line="240" w:lineRule="auto"/>
      <w:ind w:firstLine="0"/>
      <w:jc w:val="center"/>
    </w:pPr>
  </w:style>
  <w:style w:type="paragraph" w:customStyle="1" w:styleId="Center">
    <w:name w:val="Center"/>
    <w:basedOn w:val="Normal"/>
    <w:qFormat/>
    <w:rsid w:val="00E93B64"/>
    <w:pPr>
      <w:spacing w:after="120" w:line="240" w:lineRule="auto"/>
      <w:ind w:firstLine="0"/>
      <w:jc w:val="center"/>
    </w:pPr>
    <w:rPr>
      <w:rFonts w:eastAsia="Calibri"/>
      <w:sz w:val="26"/>
    </w:rPr>
  </w:style>
  <w:style w:type="character" w:customStyle="1" w:styleId="Heading1Char">
    <w:name w:val="Heading 1 Char"/>
    <w:link w:val="Heading1"/>
    <w:uiPriority w:val="9"/>
    <w:rsid w:val="004252F0"/>
    <w:rPr>
      <w:rFonts w:ascii="Times New Roman" w:hAnsi="Times New Roman"/>
      <w:b/>
      <w:bCs/>
      <w:kern w:val="32"/>
      <w:sz w:val="26"/>
      <w:szCs w:val="32"/>
    </w:rPr>
  </w:style>
  <w:style w:type="paragraph" w:customStyle="1" w:styleId="Cnc">
    <w:name w:val="Căn cứ"/>
    <w:basedOn w:val="Normal"/>
    <w:link w:val="CncChar"/>
    <w:qFormat/>
    <w:rsid w:val="000C254D"/>
    <w:rPr>
      <w:i/>
      <w:lang w:val="vi-VN"/>
    </w:rPr>
  </w:style>
  <w:style w:type="paragraph" w:styleId="Header">
    <w:name w:val="header"/>
    <w:basedOn w:val="Normal"/>
    <w:link w:val="HeaderChar"/>
    <w:uiPriority w:val="99"/>
    <w:unhideWhenUsed/>
    <w:rsid w:val="00D23F21"/>
    <w:pPr>
      <w:tabs>
        <w:tab w:val="center" w:pos="4680"/>
        <w:tab w:val="right" w:pos="9360"/>
      </w:tabs>
    </w:pPr>
  </w:style>
  <w:style w:type="character" w:customStyle="1" w:styleId="CncChar">
    <w:name w:val="Căn cứ Char"/>
    <w:link w:val="Cnc"/>
    <w:rsid w:val="000C254D"/>
    <w:rPr>
      <w:rFonts w:ascii="Times New Roman" w:hAnsi="Times New Roman"/>
      <w:i/>
      <w:sz w:val="26"/>
      <w:szCs w:val="22"/>
      <w:lang w:val="vi-VN"/>
    </w:rPr>
  </w:style>
  <w:style w:type="character" w:customStyle="1" w:styleId="HeaderChar">
    <w:name w:val="Header Char"/>
    <w:link w:val="Header"/>
    <w:uiPriority w:val="99"/>
    <w:rsid w:val="00D23F21"/>
    <w:rPr>
      <w:rFonts w:ascii="Times New Roman" w:hAnsi="Times New Roman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D23F2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23F21"/>
    <w:rPr>
      <w:rFonts w:ascii="Times New Roman" w:hAnsi="Times New Roman"/>
      <w:sz w:val="26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266B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1266B1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1266B1"/>
    <w:rPr>
      <w:vertAlign w:val="superscript"/>
    </w:rPr>
  </w:style>
  <w:style w:type="character" w:customStyle="1" w:styleId="Heading2Char">
    <w:name w:val="Heading 2 Char"/>
    <w:link w:val="Heading2"/>
    <w:uiPriority w:val="9"/>
    <w:rsid w:val="000A58D0"/>
    <w:rPr>
      <w:rFonts w:ascii="Times New Roman" w:hAnsi="Times New Roman"/>
      <w:b/>
      <w:bCs/>
      <w:iCs/>
      <w:sz w:val="28"/>
      <w:szCs w:val="28"/>
    </w:rPr>
  </w:style>
  <w:style w:type="character" w:styleId="Hyperlink">
    <w:name w:val="Hyperlink"/>
    <w:uiPriority w:val="99"/>
    <w:unhideWhenUsed/>
    <w:rsid w:val="00CF21E1"/>
    <w:rPr>
      <w:color w:val="0563C1"/>
      <w:u w:val="single"/>
    </w:rPr>
  </w:style>
  <w:style w:type="numbering" w:customStyle="1" w:styleId="TTCBCT">
    <w:name w:val="TT.CBCT"/>
    <w:uiPriority w:val="99"/>
    <w:rsid w:val="005373F9"/>
    <w:pPr>
      <w:numPr>
        <w:numId w:val="28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77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277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nc\Templates\K&#7871;%20ho&#7841;ch%20thi%20k&#7871;t%20th&#250;c%20h&#7885;c%20ph&#7847;n.%20Landscap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43EC8CC-E546-4D53-B349-5377125D2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Kế hoạch thi kết thúc học phần. Landscape</Template>
  <TotalTime>9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Tuan Anh</dc:creator>
  <cp:lastModifiedBy>Administrator</cp:lastModifiedBy>
  <cp:revision>2</cp:revision>
  <cp:lastPrinted>2023-09-29T02:39:00Z</cp:lastPrinted>
  <dcterms:created xsi:type="dcterms:W3CDTF">2024-04-03T01:18:00Z</dcterms:created>
  <dcterms:modified xsi:type="dcterms:W3CDTF">2024-04-03T01:18:00Z</dcterms:modified>
</cp:coreProperties>
</file>